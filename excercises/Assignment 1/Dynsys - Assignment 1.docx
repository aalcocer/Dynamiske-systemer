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A91DAD" w14:textId="3CBAEF26" w:rsidR="00A6255D" w:rsidRPr="00C77923" w:rsidRDefault="00C942D8" w:rsidP="00A6255D">
      <w:pPr>
        <w:pStyle w:val="Title"/>
        <w:rPr>
          <w:lang w:val="en-US"/>
        </w:rPr>
      </w:pPr>
      <w:r w:rsidRPr="00C77923">
        <w:rPr>
          <w:lang w:val="en-US"/>
        </w:rPr>
        <w:t>Assignment 1</w:t>
      </w:r>
    </w:p>
    <w:p w14:paraId="307F0AE4" w14:textId="1FC6A9A5" w:rsidR="00A6255D" w:rsidRPr="00C77923" w:rsidRDefault="00A6255D" w:rsidP="003E1382">
      <w:pPr>
        <w:pStyle w:val="Subtitle"/>
        <w:rPr>
          <w:lang w:val="en-US"/>
        </w:rPr>
      </w:pPr>
      <w:proofErr w:type="spellStart"/>
      <w:r w:rsidRPr="00C77923">
        <w:rPr>
          <w:lang w:val="en-US"/>
        </w:rPr>
        <w:t>HiOA</w:t>
      </w:r>
      <w:proofErr w:type="spellEnd"/>
      <w:r w:rsidRPr="00C77923">
        <w:rPr>
          <w:lang w:val="en-US"/>
        </w:rPr>
        <w:t xml:space="preserve"> ELTS2300 Dynamic systems </w:t>
      </w:r>
    </w:p>
    <w:p w14:paraId="5A669053" w14:textId="337F2F81" w:rsidR="00634D62" w:rsidRPr="00C77923" w:rsidRDefault="00634D62" w:rsidP="00634D62">
      <w:pPr>
        <w:rPr>
          <w:lang w:val="en-US"/>
        </w:rPr>
      </w:pPr>
      <w:r w:rsidRPr="00C77923">
        <w:rPr>
          <w:lang w:val="en-US"/>
        </w:rPr>
        <w:t>Due date:</w:t>
      </w:r>
      <w:r w:rsidR="00DD198F">
        <w:rPr>
          <w:lang w:val="en-US"/>
        </w:rPr>
        <w:t xml:space="preserve"> 03-10-2016 8:00AM.</w:t>
      </w:r>
    </w:p>
    <w:p w14:paraId="53C3C137" w14:textId="64B81DAB" w:rsidR="00CF43E5" w:rsidRPr="00C77923" w:rsidRDefault="007A47AF" w:rsidP="00CF43E5">
      <w:pPr>
        <w:pStyle w:val="Heading1"/>
        <w:rPr>
          <w:lang w:val="en-US"/>
        </w:rPr>
      </w:pPr>
      <w:r w:rsidRPr="00C77923">
        <w:rPr>
          <w:lang w:val="en-US"/>
        </w:rPr>
        <w:t>Heated c</w:t>
      </w:r>
      <w:r w:rsidR="00634D62" w:rsidRPr="00C77923">
        <w:rPr>
          <w:lang w:val="en-US"/>
        </w:rPr>
        <w:t xml:space="preserve">hemical </w:t>
      </w:r>
      <w:r w:rsidRPr="00C77923">
        <w:rPr>
          <w:lang w:val="en-US"/>
        </w:rPr>
        <w:t>r</w:t>
      </w:r>
      <w:r w:rsidR="00634D62" w:rsidRPr="00C77923">
        <w:rPr>
          <w:lang w:val="en-US"/>
        </w:rPr>
        <w:t>eactor</w:t>
      </w:r>
    </w:p>
    <w:p w14:paraId="523C074D" w14:textId="19C5FEFF" w:rsidR="00B7397C" w:rsidRPr="00C77923" w:rsidRDefault="00B7397C" w:rsidP="00B7397C">
      <w:pPr>
        <w:rPr>
          <w:lang w:val="en-US"/>
        </w:rPr>
      </w:pPr>
      <w:r w:rsidRPr="00C77923">
        <w:rPr>
          <w:lang w:val="en-US"/>
        </w:rPr>
        <w:t xml:space="preserve">Consider a simplified model of a heated </w:t>
      </w:r>
      <w:r w:rsidR="007A47AF" w:rsidRPr="00C77923">
        <w:rPr>
          <w:lang w:val="en-US"/>
        </w:rPr>
        <w:t>chemical reactor</w:t>
      </w:r>
      <w:r w:rsidRPr="00C77923">
        <w:rPr>
          <w:lang w:val="en-US"/>
        </w:rPr>
        <w:t xml:space="preserve"> as in the figure:</w:t>
      </w:r>
    </w:p>
    <w:p w14:paraId="7CEF6133" w14:textId="3E8A850A" w:rsidR="00A97F58" w:rsidRPr="00C77923" w:rsidRDefault="00945A2A" w:rsidP="001074AB">
      <w:pPr>
        <w:pStyle w:val="Heading1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1EA719" wp14:editId="44375ED2">
            <wp:extent cx="4502007" cy="23025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react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31" cy="23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8"/>
        <w:gridCol w:w="1843"/>
        <w:gridCol w:w="5293"/>
      </w:tblGrid>
      <w:tr w:rsidR="001074AB" w:rsidRPr="00C77923" w14:paraId="6687B0F3" w14:textId="77777777" w:rsidTr="001074AB">
        <w:trPr>
          <w:jc w:val="center"/>
        </w:trPr>
        <w:tc>
          <w:tcPr>
            <w:tcW w:w="1128" w:type="dxa"/>
          </w:tcPr>
          <w:p w14:paraId="59DD4C7E" w14:textId="6047940F" w:rsidR="001074AB" w:rsidRPr="00C77923" w:rsidRDefault="001074AB" w:rsidP="00FE7657">
            <w:pPr>
              <w:pStyle w:val="ListParagraph"/>
              <w:ind w:left="0"/>
              <w:rPr>
                <w:rFonts w:ascii="Cambria" w:eastAsia="Times New Roman" w:hAnsi="Cambria" w:cs="Times New Roman"/>
                <w:lang w:val="en-US"/>
              </w:rPr>
            </w:pPr>
            <w:r w:rsidRPr="00C77923">
              <w:rPr>
                <w:rFonts w:ascii="Cambria" w:eastAsia="Times New Roman" w:hAnsi="Cambria" w:cs="Times New Roman"/>
                <w:lang w:val="en-US"/>
              </w:rPr>
              <w:t>Symbol</w:t>
            </w:r>
          </w:p>
        </w:tc>
        <w:tc>
          <w:tcPr>
            <w:tcW w:w="1843" w:type="dxa"/>
          </w:tcPr>
          <w:p w14:paraId="19CC6B9F" w14:textId="1A5A8181" w:rsidR="001074AB" w:rsidRPr="00C77923" w:rsidRDefault="001074AB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Value / Units</w:t>
            </w:r>
          </w:p>
        </w:tc>
        <w:tc>
          <w:tcPr>
            <w:tcW w:w="5293" w:type="dxa"/>
          </w:tcPr>
          <w:p w14:paraId="5249712D" w14:textId="1D26FBAC" w:rsidR="001074AB" w:rsidRPr="00C77923" w:rsidRDefault="001074AB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Description</w:t>
            </w:r>
          </w:p>
        </w:tc>
      </w:tr>
      <w:tr w:rsidR="001074AB" w:rsidRPr="00C77923" w14:paraId="0745161E" w14:textId="77777777" w:rsidTr="001074AB">
        <w:trPr>
          <w:jc w:val="center"/>
        </w:trPr>
        <w:tc>
          <w:tcPr>
            <w:tcW w:w="1128" w:type="dxa"/>
          </w:tcPr>
          <w:p w14:paraId="0670CDBA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oMath>
            </m:oMathPara>
          </w:p>
        </w:tc>
        <w:tc>
          <w:tcPr>
            <w:tcW w:w="1843" w:type="dxa"/>
          </w:tcPr>
          <w:p w14:paraId="30911723" w14:textId="744A60AF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 xml:space="preserve">4200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J/(kg K)</m:t>
              </m:r>
            </m:oMath>
          </w:p>
        </w:tc>
        <w:tc>
          <w:tcPr>
            <w:tcW w:w="5293" w:type="dxa"/>
          </w:tcPr>
          <w:p w14:paraId="493166E4" w14:textId="5FB67774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Specific heat o</w:t>
            </w:r>
            <w:r w:rsidR="00F54B3C" w:rsidRPr="00C77923">
              <w:rPr>
                <w:rFonts w:eastAsiaTheme="minorEastAsia"/>
                <w:lang w:val="en-US"/>
              </w:rPr>
              <w:t>f</w:t>
            </w:r>
            <w:r w:rsidRPr="00C77923">
              <w:rPr>
                <w:rFonts w:eastAsiaTheme="minorEastAsia"/>
                <w:lang w:val="en-US"/>
              </w:rPr>
              <w:t xml:space="preserve"> water</w:t>
            </w:r>
          </w:p>
        </w:tc>
      </w:tr>
      <w:tr w:rsidR="001074AB" w:rsidRPr="00C77923" w14:paraId="3E0217C7" w14:textId="77777777" w:rsidTr="001074AB">
        <w:trPr>
          <w:trHeight w:val="289"/>
          <w:jc w:val="center"/>
        </w:trPr>
        <w:tc>
          <w:tcPr>
            <w:tcW w:w="1128" w:type="dxa"/>
          </w:tcPr>
          <w:p w14:paraId="006E35D9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oMath>
            </m:oMathPara>
          </w:p>
        </w:tc>
        <w:tc>
          <w:tcPr>
            <w:tcW w:w="1843" w:type="dxa"/>
          </w:tcPr>
          <w:p w14:paraId="1F147B1C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 xml:space="preserve">1000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kg/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oMath>
            <w:r w:rsidRPr="00C77923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5293" w:type="dxa"/>
          </w:tcPr>
          <w:p w14:paraId="6FC39A44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Water density</w:t>
            </w:r>
          </w:p>
        </w:tc>
      </w:tr>
      <w:tr w:rsidR="001074AB" w:rsidRPr="00C77923" w14:paraId="0432C5BF" w14:textId="77777777" w:rsidTr="001074AB">
        <w:trPr>
          <w:jc w:val="center"/>
        </w:trPr>
        <w:tc>
          <w:tcPr>
            <w:tcW w:w="1128" w:type="dxa"/>
          </w:tcPr>
          <w:p w14:paraId="0348193D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oMath>
            </m:oMathPara>
          </w:p>
        </w:tc>
        <w:tc>
          <w:tcPr>
            <w:tcW w:w="1843" w:type="dxa"/>
          </w:tcPr>
          <w:p w14:paraId="7FFCDE52" w14:textId="4DFF75C7" w:rsidR="00A97F58" w:rsidRPr="00C77923" w:rsidRDefault="00A97F58" w:rsidP="00A97F58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 xml:space="preserve">0.2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l/s</m:t>
              </m:r>
            </m:oMath>
          </w:p>
        </w:tc>
        <w:tc>
          <w:tcPr>
            <w:tcW w:w="5293" w:type="dxa"/>
          </w:tcPr>
          <w:p w14:paraId="22E9F398" w14:textId="5C56348C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Water flow (in and out) in liters per second</w:t>
            </w:r>
          </w:p>
        </w:tc>
      </w:tr>
      <w:tr w:rsidR="001074AB" w:rsidRPr="00C77923" w14:paraId="1EE07CF2" w14:textId="77777777" w:rsidTr="001074AB">
        <w:trPr>
          <w:jc w:val="center"/>
        </w:trPr>
        <w:tc>
          <w:tcPr>
            <w:tcW w:w="1128" w:type="dxa"/>
          </w:tcPr>
          <w:p w14:paraId="2AD8D45B" w14:textId="77777777" w:rsidR="00A97F58" w:rsidRPr="00C77923" w:rsidRDefault="00A97F58" w:rsidP="00FE7657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1843" w:type="dxa"/>
          </w:tcPr>
          <w:p w14:paraId="5B5761BA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 xml:space="preserve">1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5293" w:type="dxa"/>
          </w:tcPr>
          <w:p w14:paraId="424CFF07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Tank volume</w:t>
            </w:r>
          </w:p>
        </w:tc>
      </w:tr>
      <w:tr w:rsidR="001074AB" w:rsidRPr="00C77923" w14:paraId="6DDF3E73" w14:textId="77777777" w:rsidTr="001074AB">
        <w:trPr>
          <w:jc w:val="center"/>
        </w:trPr>
        <w:tc>
          <w:tcPr>
            <w:tcW w:w="1128" w:type="dxa"/>
          </w:tcPr>
          <w:p w14:paraId="25261BBE" w14:textId="77777777" w:rsidR="00A97F58" w:rsidRPr="00C77923" w:rsidRDefault="00A97F58" w:rsidP="00FE7657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1843" w:type="dxa"/>
          </w:tcPr>
          <w:p w14:paraId="42031AF8" w14:textId="1999B7F9" w:rsidR="00A97F58" w:rsidRPr="00C77923" w:rsidRDefault="00F708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500</w:t>
            </w:r>
            <w:r w:rsidR="00A97F58" w:rsidRPr="00C77923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J/(s K)</m:t>
              </m:r>
            </m:oMath>
          </w:p>
        </w:tc>
        <w:tc>
          <w:tcPr>
            <w:tcW w:w="5293" w:type="dxa"/>
          </w:tcPr>
          <w:p w14:paraId="0C2E78DC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 xml:space="preserve">Heat transfer coefficient to environment </w:t>
            </w:r>
          </w:p>
        </w:tc>
      </w:tr>
      <w:tr w:rsidR="001074AB" w:rsidRPr="00C77923" w14:paraId="2200D89F" w14:textId="77777777" w:rsidTr="001074AB">
        <w:trPr>
          <w:jc w:val="center"/>
        </w:trPr>
        <w:tc>
          <w:tcPr>
            <w:tcW w:w="1128" w:type="dxa"/>
          </w:tcPr>
          <w:p w14:paraId="286BBA44" w14:textId="6A5BBE21" w:rsidR="00A97F58" w:rsidRPr="00C77923" w:rsidRDefault="009B557F" w:rsidP="00F708B6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843" w:type="dxa"/>
          </w:tcPr>
          <w:p w14:paraId="47D5792D" w14:textId="43E76941" w:rsidR="00A97F58" w:rsidRPr="00C77923" w:rsidRDefault="00F708B6" w:rsidP="00F708B6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50</m:t>
              </m:r>
            </m:oMath>
            <w:r w:rsidRPr="00C77923">
              <w:rPr>
                <w:rFonts w:eastAsiaTheme="minorEastAsia"/>
                <w:lang w:val="en-US"/>
              </w:rPr>
              <w:sym w:font="Symbol" w:char="F0B0"/>
            </w:r>
            <w:r w:rsidRPr="00C77923">
              <w:rPr>
                <w:rFonts w:eastAsiaTheme="minorEastAsia"/>
                <w:lang w:val="en-US"/>
              </w:rPr>
              <w:t>C</w:t>
            </w:r>
          </w:p>
        </w:tc>
        <w:tc>
          <w:tcPr>
            <w:tcW w:w="5293" w:type="dxa"/>
          </w:tcPr>
          <w:p w14:paraId="63968F35" w14:textId="393DCA2C" w:rsidR="00A97F58" w:rsidRPr="00C77923" w:rsidRDefault="00F708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Environment temperature</w:t>
            </w:r>
          </w:p>
        </w:tc>
      </w:tr>
      <w:tr w:rsidR="001074AB" w:rsidRPr="00C77923" w14:paraId="5E0DFB2A" w14:textId="77777777" w:rsidTr="001074AB">
        <w:trPr>
          <w:trHeight w:val="274"/>
          <w:jc w:val="center"/>
        </w:trPr>
        <w:tc>
          <w:tcPr>
            <w:tcW w:w="1128" w:type="dxa"/>
          </w:tcPr>
          <w:p w14:paraId="37243DC7" w14:textId="324821CB" w:rsidR="00F708B6" w:rsidRPr="00C77923" w:rsidRDefault="009B557F" w:rsidP="00F708B6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43" w:type="dxa"/>
          </w:tcPr>
          <w:p w14:paraId="0462BAB0" w14:textId="32CBBC88" w:rsidR="00F708B6" w:rsidRPr="00C77923" w:rsidRDefault="00F708B6" w:rsidP="00F708B6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15</m:t>
              </m:r>
            </m:oMath>
            <w:r w:rsidRPr="00C77923">
              <w:rPr>
                <w:rFonts w:eastAsiaTheme="minorEastAsia"/>
                <w:lang w:val="en-US"/>
              </w:rPr>
              <w:sym w:font="Symbol" w:char="F0B0"/>
            </w:r>
            <w:r w:rsidRPr="00C77923">
              <w:rPr>
                <w:rFonts w:eastAsiaTheme="minorEastAsia"/>
                <w:lang w:val="en-US"/>
              </w:rPr>
              <w:t>C</w:t>
            </w:r>
          </w:p>
        </w:tc>
        <w:tc>
          <w:tcPr>
            <w:tcW w:w="5293" w:type="dxa"/>
          </w:tcPr>
          <w:p w14:paraId="5AA098AD" w14:textId="5277BA1D" w:rsidR="00F708B6" w:rsidRPr="00C77923" w:rsidRDefault="00F708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input temperature</w:t>
            </w:r>
          </w:p>
        </w:tc>
      </w:tr>
    </w:tbl>
    <w:p w14:paraId="35DFDE74" w14:textId="28812183" w:rsidR="00A97F58" w:rsidRPr="00C77923" w:rsidRDefault="00A97F58" w:rsidP="00A97F58">
      <w:pPr>
        <w:rPr>
          <w:lang w:val="en-US"/>
        </w:rPr>
      </w:pPr>
    </w:p>
    <w:p w14:paraId="6DC8F08E" w14:textId="45D30B77" w:rsidR="00A97F58" w:rsidRPr="00C77923" w:rsidRDefault="0055023D" w:rsidP="00A97F58">
      <w:p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 xml:space="preserve">A simplified model </w:t>
      </w:r>
      <w:r w:rsidR="001074AB" w:rsidRPr="00C77923">
        <w:rPr>
          <w:rFonts w:eastAsiaTheme="minorEastAsia"/>
          <w:lang w:val="en-US"/>
        </w:rPr>
        <w:t xml:space="preserve">of tank temperature dynamics </w:t>
      </w:r>
      <w:r w:rsidRPr="00C77923">
        <w:rPr>
          <w:rFonts w:eastAsiaTheme="minorEastAsia"/>
          <w:lang w:val="en-US"/>
        </w:rPr>
        <w:t>can be written as</w:t>
      </w:r>
    </w:p>
    <w:p w14:paraId="70F37516" w14:textId="0F81AE34" w:rsidR="00A97F58" w:rsidRPr="00C77923" w:rsidRDefault="00A97F58" w:rsidP="00A97F58">
      <w:pPr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cρV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dT(t)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=qc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-T(t)</m:t>
              </m:r>
            </m:e>
          </m:d>
          <m:r>
            <w:rPr>
              <w:rFonts w:ascii="Cambria Math" w:hAnsi="Cambria Math"/>
              <w:lang w:val="en-US"/>
            </w:rPr>
            <m:t>-U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T(t)-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+P</m:t>
          </m:r>
        </m:oMath>
      </m:oMathPara>
    </w:p>
    <w:p w14:paraId="1520E6C8" w14:textId="77777777" w:rsidR="00A97F58" w:rsidRPr="00C77923" w:rsidRDefault="00A97F58" w:rsidP="00A97F58">
      <w:pPr>
        <w:rPr>
          <w:lang w:val="en-US"/>
        </w:rPr>
      </w:pPr>
    </w:p>
    <w:p w14:paraId="232450D5" w14:textId="4CB2CDC8" w:rsidR="00F708B6" w:rsidRPr="00C77923" w:rsidRDefault="00F708B6" w:rsidP="00FE7657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 xml:space="preserve">Write the system equations in state space form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=f(x,u)</m:t>
        </m:r>
      </m:oMath>
      <w:r w:rsidRPr="00C77923">
        <w:rPr>
          <w:rFonts w:eastAsiaTheme="minorEastAsia"/>
          <w:lang w:val="en-US"/>
        </w:rPr>
        <w:t>, where</w:t>
      </w:r>
      <w:r w:rsidRPr="00C77923">
        <w:rPr>
          <w:rFonts w:eastAsiaTheme="minorEastAsia"/>
          <w:b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T(t)</m:t>
        </m:r>
      </m:oMath>
      <w:r w:rsidRPr="00C77923">
        <w:rPr>
          <w:rFonts w:eastAsiaTheme="minorEastAsia"/>
          <w:lang w:val="en-US"/>
        </w:rPr>
        <w:t>,</w:t>
      </w:r>
      <w:r w:rsidR="009E306E" w:rsidRPr="00C77923">
        <w:rPr>
          <w:rFonts w:eastAsiaTheme="minorEastAsia"/>
          <w:lang w:val="en-US"/>
        </w:rPr>
        <w:t xml:space="preserve"> the tank water temperature, and input </w:t>
      </w:r>
      <m:oMath>
        <m:r>
          <w:rPr>
            <w:rFonts w:ascii="Cambria Math" w:eastAsiaTheme="minorEastAsia" w:hAnsi="Cambria Math"/>
            <w:lang w:val="en-US"/>
          </w:rPr>
          <m:t>u=P</m:t>
        </m:r>
      </m:oMath>
      <w:r w:rsidR="009E306E" w:rsidRPr="00C77923">
        <w:rPr>
          <w:rFonts w:eastAsiaTheme="minorEastAsia"/>
          <w:lang w:val="en-US"/>
        </w:rPr>
        <w:t xml:space="preserve"> the heater power.</w:t>
      </w:r>
    </w:p>
    <w:p w14:paraId="05FB92E8" w14:textId="77777777" w:rsidR="00634D62" w:rsidRPr="00C77923" w:rsidRDefault="00634D62" w:rsidP="00634D62">
      <w:pPr>
        <w:pStyle w:val="ListParagraph"/>
        <w:rPr>
          <w:rFonts w:eastAsiaTheme="minorEastAsia"/>
          <w:iCs/>
          <w:lang w:val="en-US"/>
        </w:rPr>
      </w:pPr>
    </w:p>
    <w:p w14:paraId="5ADBCCD5" w14:textId="73482A16" w:rsidR="00C77923" w:rsidRPr="00C77923" w:rsidRDefault="00C77923" w:rsidP="00C77923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 xml:space="preserve">Write the system as a 1-dimensional differential equation in in state space form </w:t>
      </w:r>
      <w:r>
        <w:rPr>
          <w:rFonts w:eastAsiaTheme="minorEastAsia"/>
          <w:lang w:val="en-US"/>
        </w:rPr>
        <w:t>as</w:t>
      </w:r>
      <w:r w:rsidRPr="00C77923">
        <w:rPr>
          <w:rFonts w:eastAsiaTheme="minorEastAsia"/>
          <w:lang w:val="en-US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=ax+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Bu</m:t>
        </m:r>
      </m:oMath>
      <w:r w:rsidRPr="00C77923">
        <w:rPr>
          <w:rFonts w:eastAsiaTheme="minorEastAsia"/>
          <w:lang w:val="en-US"/>
        </w:rPr>
        <w:t>, where</w:t>
      </w:r>
      <w:r w:rsidR="00945A2A"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T,</m:t>
        </m:r>
      </m:oMath>
      <w:r w:rsidRPr="00C77923"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cr m:val="double-struck"/>
            <m:sty m:val="bi"/>
          </m:rPr>
          <w:rPr>
            <w:rFonts w:ascii="Cambria Math" w:eastAsiaTheme="minorEastAsia" w:hAnsi="Cambria Math"/>
            <w:lang w:val="en-US"/>
          </w:rPr>
          <m:t>∈R</m:t>
        </m:r>
      </m:oMath>
      <w:r w:rsidRPr="00C77923">
        <w:rPr>
          <w:rFonts w:eastAsiaTheme="minorEastAsia"/>
          <w:b/>
          <w:lang w:val="en-US"/>
        </w:rPr>
        <w:t>,</w:t>
      </w:r>
      <w:r>
        <w:rPr>
          <w:rFonts w:eastAsiaTheme="minorEastAsia"/>
          <w:b/>
          <w:lang w:val="en-US"/>
        </w:rPr>
        <w:t xml:space="preserve"> </w:t>
      </w:r>
      <w:r w:rsidRPr="00C77923">
        <w:rPr>
          <w:rFonts w:eastAsiaTheme="minorEastAsia"/>
          <w:lang w:val="en-US"/>
        </w:rPr>
        <w:t>input vector</w:t>
      </w:r>
      <w:r>
        <w:rPr>
          <w:rFonts w:eastAsiaTheme="minorEastAsia"/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 xml:space="preserve"> u=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</m:mr>
                </m:m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3×1</m:t>
            </m:r>
          </m:sup>
        </m:sSup>
      </m:oMath>
      <w:r>
        <w:rPr>
          <w:rFonts w:eastAsiaTheme="minorEastAsia"/>
          <w:b/>
          <w:lang w:val="en-US"/>
        </w:rPr>
        <w:t>,</w:t>
      </w:r>
      <w:r w:rsidRPr="00C77923">
        <w:rPr>
          <w:rFonts w:eastAsiaTheme="minorEastAsia"/>
          <w:b/>
          <w:lang w:val="en-US"/>
        </w:rPr>
        <w:t xml:space="preserve"> </w:t>
      </w:r>
      <w:r>
        <w:rPr>
          <w:rFonts w:eastAsiaTheme="minorEastAsia"/>
          <w:b/>
          <w:lang w:val="en-US"/>
        </w:rPr>
        <w:t xml:space="preserve"> </w:t>
      </w:r>
      <w:r w:rsidRPr="00C77923">
        <w:rPr>
          <w:rFonts w:eastAsiaTheme="minorEastAsia"/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1×3</m:t>
            </m:r>
          </m:sup>
        </m:sSup>
      </m:oMath>
    </w:p>
    <w:p w14:paraId="1C51AFA3" w14:textId="77777777" w:rsidR="00D321EC" w:rsidRPr="00D321EC" w:rsidRDefault="00D321EC" w:rsidP="00D321EC">
      <w:pPr>
        <w:ind w:left="360"/>
        <w:rPr>
          <w:lang w:val="en-US"/>
        </w:rPr>
      </w:pPr>
    </w:p>
    <w:p w14:paraId="38CDCBE4" w14:textId="443D5B77" w:rsidR="001862E1" w:rsidRPr="00C77923" w:rsidRDefault="00D321EC" w:rsidP="001862E1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rFonts w:eastAsiaTheme="minorEastAsia"/>
          <w:lang w:val="en-US"/>
        </w:rPr>
        <w:t>Consider now the case in which there are two reactors connected in series</w:t>
      </w:r>
      <w:r>
        <w:rPr>
          <w:rFonts w:eastAsiaTheme="minorEastAsia"/>
          <w:lang w:val="en-US"/>
        </w:rPr>
        <w:t xml:space="preserve">, and the inlet of the second reactor is connected to the output </w:t>
      </w:r>
      <w:r w:rsidR="00A9657D">
        <w:rPr>
          <w:rFonts w:eastAsiaTheme="minorEastAsia"/>
          <w:lang w:val="en-US"/>
        </w:rPr>
        <w:t>o</w:t>
      </w:r>
      <w:r w:rsidR="001862E1">
        <w:rPr>
          <w:rFonts w:eastAsiaTheme="minorEastAsia"/>
          <w:lang w:val="en-US"/>
        </w:rPr>
        <w:t xml:space="preserve">f the first one. Assume also that both reactors are identic, and are located in the same ambient temperature. </w:t>
      </w:r>
      <w:r w:rsidR="001862E1" w:rsidRPr="00C77923">
        <w:rPr>
          <w:lang w:val="en-US"/>
        </w:rPr>
        <w:t>Write the system</w:t>
      </w:r>
      <w:r w:rsidR="001862E1">
        <w:rPr>
          <w:lang w:val="en-US"/>
        </w:rPr>
        <w:t xml:space="preserve"> equations as a 2</w:t>
      </w:r>
      <w:r w:rsidR="001862E1" w:rsidRPr="00C77923">
        <w:rPr>
          <w:lang w:val="en-US"/>
        </w:rPr>
        <w:t>-</w:t>
      </w:r>
      <w:r w:rsidR="001862E1" w:rsidRPr="00C77923">
        <w:rPr>
          <w:lang w:val="en-US"/>
        </w:rPr>
        <w:lastRenderedPageBreak/>
        <w:t xml:space="preserve">dimensional differential equation in in state space form </w:t>
      </w:r>
      <w:r w:rsidR="001862E1">
        <w:rPr>
          <w:rFonts w:eastAsiaTheme="minorEastAsia"/>
          <w:lang w:val="en-US"/>
        </w:rPr>
        <w:t>as</w:t>
      </w:r>
      <w:r w:rsidR="001862E1" w:rsidRPr="00C77923">
        <w:rPr>
          <w:rFonts w:eastAsiaTheme="minorEastAsia"/>
          <w:lang w:val="en-US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en-US"/>
          </w:rPr>
          <m:t>=Ax</m:t>
        </m:r>
        <m:r>
          <w:rPr>
            <w:rFonts w:ascii="Cambria Math" w:eastAsiaTheme="minorEastAsia" w:hAnsi="Cambria Math"/>
            <w:lang w:val="en-US"/>
          </w:rPr>
          <m:t>+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Bu</m:t>
        </m:r>
      </m:oMath>
      <w:r w:rsidR="001862E1" w:rsidRPr="00C77923">
        <w:rPr>
          <w:rFonts w:eastAsiaTheme="minorEastAsia"/>
          <w:lang w:val="en-US"/>
        </w:rPr>
        <w:t xml:space="preserve">, </w:t>
      </w:r>
      <w:r w:rsidR="001862E1">
        <w:rPr>
          <w:rFonts w:eastAsiaTheme="minorEastAsia"/>
          <w:lang w:val="en-US"/>
        </w:rPr>
        <w:t xml:space="preserve">where </w:t>
      </w:r>
      <m:oMath>
        <m:r>
          <m:rPr>
            <m:sty m:val="bi"/>
          </m:rP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b/>
                <w:bCs/>
                <w:i/>
                <w:iCs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  <w:lang w:val="cs-CZ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2×1</m:t>
            </m:r>
          </m:sup>
        </m:sSup>
      </m:oMath>
      <w:r w:rsidR="001862E1">
        <w:rPr>
          <w:rFonts w:eastAsiaTheme="minorEastAsia"/>
          <w:b/>
          <w:bCs/>
          <w:iCs/>
        </w:rPr>
        <w:t xml:space="preserve"> </w:t>
      </w:r>
      <w:r w:rsidR="001862E1" w:rsidRPr="001862E1">
        <w:rPr>
          <w:rFonts w:eastAsiaTheme="minorEastAsia"/>
          <w:bCs/>
          <w:iCs/>
        </w:rPr>
        <w:t xml:space="preserve">is </w:t>
      </w:r>
      <w:proofErr w:type="spellStart"/>
      <w:r w:rsidR="001862E1" w:rsidRPr="001862E1">
        <w:rPr>
          <w:rFonts w:eastAsiaTheme="minorEastAsia"/>
          <w:bCs/>
          <w:iCs/>
        </w:rPr>
        <w:t>the</w:t>
      </w:r>
      <w:proofErr w:type="spellEnd"/>
      <w:r w:rsidR="001862E1" w:rsidRPr="001862E1">
        <w:rPr>
          <w:rFonts w:eastAsiaTheme="minorEastAsia"/>
          <w:bCs/>
          <w:iCs/>
        </w:rPr>
        <w:t xml:space="preserve"> </w:t>
      </w:r>
      <w:proofErr w:type="spellStart"/>
      <w:r w:rsidR="001862E1" w:rsidRPr="001862E1">
        <w:rPr>
          <w:rFonts w:eastAsiaTheme="minorEastAsia"/>
          <w:bCs/>
          <w:iCs/>
        </w:rPr>
        <w:t>state</w:t>
      </w:r>
      <w:proofErr w:type="spellEnd"/>
      <w:r w:rsidR="001862E1" w:rsidRPr="001862E1">
        <w:rPr>
          <w:rFonts w:eastAsiaTheme="minorEastAsia"/>
          <w:bCs/>
          <w:iCs/>
        </w:rPr>
        <w:t xml:space="preserve"> </w:t>
      </w:r>
      <w:proofErr w:type="spellStart"/>
      <w:r w:rsidR="001862E1" w:rsidRPr="001862E1">
        <w:rPr>
          <w:rFonts w:eastAsiaTheme="minorEastAsia"/>
          <w:bCs/>
          <w:iCs/>
        </w:rPr>
        <w:t>vector</w:t>
      </w:r>
      <w:proofErr w:type="spellEnd"/>
      <w:r w:rsidR="001862E1" w:rsidRPr="001862E1">
        <w:rPr>
          <w:rFonts w:eastAsiaTheme="minorEastAsia"/>
          <w:bCs/>
          <w:iCs/>
        </w:rPr>
        <w:t xml:space="preserve"> </w:t>
      </w:r>
      <w:proofErr w:type="spellStart"/>
      <w:r w:rsidR="001862E1" w:rsidRPr="001862E1">
        <w:rPr>
          <w:rFonts w:eastAsiaTheme="minorEastAsia"/>
          <w:bCs/>
          <w:iCs/>
        </w:rPr>
        <w:t>con</w:t>
      </w:r>
      <w:r w:rsidR="001862E1">
        <w:rPr>
          <w:rFonts w:eastAsiaTheme="minorEastAsia"/>
          <w:bCs/>
          <w:iCs/>
        </w:rPr>
        <w:t>taining</w:t>
      </w:r>
      <w:proofErr w:type="spellEnd"/>
      <w:r w:rsidR="001862E1">
        <w:rPr>
          <w:rFonts w:eastAsiaTheme="minorEastAsia"/>
          <w:bCs/>
          <w:iCs/>
        </w:rPr>
        <w:t xml:space="preserve"> </w:t>
      </w:r>
      <w:proofErr w:type="spellStart"/>
      <w:r w:rsidR="001862E1">
        <w:rPr>
          <w:rFonts w:eastAsiaTheme="minorEastAsia"/>
          <w:bCs/>
          <w:iCs/>
        </w:rPr>
        <w:t>the</w:t>
      </w:r>
      <w:proofErr w:type="spellEnd"/>
      <w:r w:rsidR="001862E1">
        <w:rPr>
          <w:rFonts w:eastAsiaTheme="minorEastAsia"/>
          <w:bCs/>
          <w:iCs/>
        </w:rPr>
        <w:t xml:space="preserve"> </w:t>
      </w:r>
      <w:proofErr w:type="spellStart"/>
      <w:r w:rsidR="001862E1">
        <w:rPr>
          <w:rFonts w:eastAsiaTheme="minorEastAsia"/>
          <w:bCs/>
          <w:iCs/>
        </w:rPr>
        <w:t>temperatures</w:t>
      </w:r>
      <w:proofErr w:type="spellEnd"/>
      <w:r w:rsidR="001862E1">
        <w:rPr>
          <w:rFonts w:eastAsiaTheme="minorEastAsia"/>
          <w:bCs/>
          <w:iCs/>
        </w:rPr>
        <w:t xml:space="preserve"> </w:t>
      </w:r>
      <w:proofErr w:type="spellStart"/>
      <w:r w:rsidR="001862E1">
        <w:rPr>
          <w:rFonts w:eastAsiaTheme="minorEastAsia"/>
          <w:bCs/>
          <w:iCs/>
        </w:rPr>
        <w:t>of</w:t>
      </w:r>
      <w:proofErr w:type="spellEnd"/>
      <w:r w:rsidR="001862E1">
        <w:rPr>
          <w:rFonts w:eastAsiaTheme="minorEastAsia"/>
          <w:bCs/>
          <w:iCs/>
        </w:rPr>
        <w:t xml:space="preserve"> </w:t>
      </w:r>
      <w:proofErr w:type="spellStart"/>
      <w:r w:rsidR="001862E1">
        <w:rPr>
          <w:rFonts w:eastAsiaTheme="minorEastAsia"/>
          <w:bCs/>
          <w:iCs/>
        </w:rPr>
        <w:t>reactors</w:t>
      </w:r>
      <w:proofErr w:type="spellEnd"/>
      <w:r w:rsidR="001862E1" w:rsidRPr="001862E1">
        <w:rPr>
          <w:rFonts w:eastAsiaTheme="minorEastAsia"/>
          <w:bCs/>
          <w:iCs/>
        </w:rPr>
        <w:t xml:space="preserve"> 1 and 2,</w:t>
      </w:r>
      <w:r w:rsidR="001862E1">
        <w:rPr>
          <w:rFonts w:eastAsiaTheme="minorEastAsia"/>
          <w:b/>
          <w:bCs/>
          <w:iCs/>
        </w:rPr>
        <w:t xml:space="preserve"> </w:t>
      </w:r>
      <w:r w:rsidR="001862E1" w:rsidRPr="00C77923">
        <w:rPr>
          <w:rFonts w:eastAsiaTheme="minorEastAsia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2×2</m:t>
            </m:r>
          </m:sup>
        </m:sSup>
      </m:oMath>
      <w:r w:rsidR="001862E1" w:rsidRPr="00C77923">
        <w:rPr>
          <w:rFonts w:eastAsiaTheme="minorEastAsia"/>
          <w:b/>
          <w:lang w:val="en-US"/>
        </w:rPr>
        <w:t>,</w:t>
      </w:r>
      <w:r w:rsidR="001862E1">
        <w:rPr>
          <w:rFonts w:eastAsiaTheme="minorEastAsia"/>
          <w:b/>
          <w:lang w:val="en-US"/>
        </w:rPr>
        <w:t xml:space="preserve">  </w:t>
      </w:r>
      <w:r w:rsidR="001862E1">
        <w:rPr>
          <w:rFonts w:eastAsiaTheme="minorEastAsia"/>
          <w:lang w:val="en-US"/>
        </w:rPr>
        <w:t>the i</w:t>
      </w:r>
      <w:r w:rsidR="001862E1" w:rsidRPr="00C77923">
        <w:rPr>
          <w:rFonts w:eastAsiaTheme="minorEastAsia"/>
          <w:lang w:val="en-US"/>
        </w:rPr>
        <w:t>nput vector</w:t>
      </w:r>
      <w:r w:rsidR="001862E1">
        <w:rPr>
          <w:rFonts w:eastAsiaTheme="minorEastAsia"/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 xml:space="preserve"> u=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4×1</m:t>
            </m:r>
          </m:sup>
        </m:sSup>
      </m:oMath>
      <w:r w:rsidR="001862E1">
        <w:rPr>
          <w:rFonts w:eastAsiaTheme="minorEastAsia"/>
          <w:b/>
          <w:lang w:val="en-US"/>
        </w:rPr>
        <w:t xml:space="preserve">, </w:t>
      </w:r>
      <w:r w:rsidR="001862E1">
        <w:rPr>
          <w:rFonts w:eastAsiaTheme="minorEastAsia"/>
          <w:lang w:val="en-US"/>
        </w:rPr>
        <w:t xml:space="preserve">contains the input temperature to the first reactor, the ambient temperature, and the applied heater powers of reactors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1862E1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1862E1">
        <w:rPr>
          <w:rFonts w:eastAsiaTheme="minorEastAsia"/>
          <w:lang w:val="en-US"/>
        </w:rPr>
        <w:t>. The input matrix</w:t>
      </w:r>
      <w:r w:rsidR="001862E1" w:rsidRPr="00C77923">
        <w:rPr>
          <w:rFonts w:eastAsiaTheme="minorEastAsia"/>
          <w:b/>
          <w:lang w:val="en-US"/>
        </w:rPr>
        <w:t xml:space="preserve"> </w:t>
      </w:r>
      <w:r w:rsidR="001862E1">
        <w:rPr>
          <w:rFonts w:eastAsiaTheme="minorEastAsia"/>
          <w:b/>
          <w:lang w:val="en-US"/>
        </w:rPr>
        <w:t xml:space="preserve"> </w:t>
      </w:r>
      <w:r w:rsidR="001862E1" w:rsidRPr="00C77923">
        <w:rPr>
          <w:rFonts w:eastAsiaTheme="minorEastAsia"/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2×4</m:t>
            </m:r>
          </m:sup>
        </m:sSup>
      </m:oMath>
      <w:r w:rsidR="001862E1">
        <w:rPr>
          <w:rFonts w:eastAsiaTheme="minorEastAsia"/>
          <w:b/>
          <w:lang w:val="en-US"/>
        </w:rPr>
        <w:t>.</w:t>
      </w:r>
    </w:p>
    <w:p w14:paraId="04CBAF46" w14:textId="35A29228" w:rsidR="00D321EC" w:rsidRDefault="00D321EC" w:rsidP="001862E1">
      <w:pPr>
        <w:pStyle w:val="ListParagraph"/>
        <w:rPr>
          <w:lang w:val="en-US"/>
        </w:rPr>
      </w:pPr>
    </w:p>
    <w:p w14:paraId="00EACB7C" w14:textId="77777777" w:rsidR="001862E1" w:rsidRPr="00C77923" w:rsidRDefault="001862E1" w:rsidP="001862E1">
      <w:pPr>
        <w:pStyle w:val="ListParagraph"/>
        <w:rPr>
          <w:lang w:val="en-US"/>
        </w:rPr>
      </w:pPr>
    </w:p>
    <w:p w14:paraId="150FC69B" w14:textId="77777777" w:rsidR="00D321EC" w:rsidRDefault="00D321EC" w:rsidP="00D321EC">
      <w:pPr>
        <w:jc w:val="center"/>
        <w:rPr>
          <w:lang w:val="en-US"/>
        </w:rPr>
      </w:pPr>
      <w:r w:rsidRPr="00C77923">
        <w:rPr>
          <w:noProof/>
          <w:lang w:val="en-US"/>
        </w:rPr>
        <w:drawing>
          <wp:inline distT="0" distB="0" distL="0" distR="0" wp14:anchorId="5F7C966E" wp14:editId="49A3E063">
            <wp:extent cx="4825437" cy="29383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reacto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316" cy="29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5430" w14:textId="77777777" w:rsidR="00C77923" w:rsidRPr="00C77923" w:rsidRDefault="00C77923" w:rsidP="00C77923">
      <w:pPr>
        <w:pStyle w:val="ListParagraph"/>
        <w:rPr>
          <w:lang w:val="en-US"/>
        </w:rPr>
      </w:pPr>
    </w:p>
    <w:p w14:paraId="1A5C22CA" w14:textId="463336AF" w:rsidR="00B7397C" w:rsidRPr="00C77923" w:rsidRDefault="0055023D" w:rsidP="00B7397C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 xml:space="preserve">Simulate the system using forward Euler method. Use </w:t>
      </w:r>
      <w:r w:rsidRPr="00C77923">
        <w:rPr>
          <w:rFonts w:eastAsiaTheme="minorEastAsia"/>
          <w:lang w:val="en-US"/>
        </w:rPr>
        <w:t xml:space="preserve">initial tank temperature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(0)=20</m:t>
        </m:r>
      </m:oMath>
      <w:r w:rsidRPr="00C77923">
        <w:rPr>
          <w:rFonts w:eastAsiaTheme="minorEastAsia"/>
          <w:lang w:val="en-US"/>
        </w:rPr>
        <w:sym w:font="Symbol" w:char="F0B0"/>
      </w:r>
      <w:r w:rsidRPr="00C77923">
        <w:rPr>
          <w:rFonts w:eastAsiaTheme="minorEastAsia"/>
          <w:lang w:val="en-US"/>
        </w:rPr>
        <w:t xml:space="preserve">C,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Pr="00C77923">
        <w:rPr>
          <w:rFonts w:eastAsiaTheme="minorEastAsia"/>
          <w:lang w:val="en-US"/>
        </w:rPr>
        <w:t>500W</w:t>
      </w:r>
      <w:r w:rsidR="00945A2A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 w:rsidR="00945A2A">
        <w:rPr>
          <w:rFonts w:eastAsiaTheme="minorEastAsia"/>
          <w:lang w:val="en-US"/>
        </w:rPr>
        <w:t>3</w:t>
      </w:r>
      <w:r w:rsidR="00945A2A" w:rsidRPr="00C77923">
        <w:rPr>
          <w:rFonts w:eastAsiaTheme="minorEastAsia"/>
          <w:lang w:val="en-US"/>
        </w:rPr>
        <w:t>00W</w:t>
      </w:r>
      <w:r w:rsidRPr="00C77923">
        <w:rPr>
          <w:rFonts w:eastAsiaTheme="minorEastAsia"/>
          <w:lang w:val="en-US"/>
        </w:rPr>
        <w:t xml:space="preserve">. </w:t>
      </w:r>
      <w:r w:rsidR="003E1382" w:rsidRPr="00C77923">
        <w:rPr>
          <w:rFonts w:eastAsiaTheme="minorEastAsia"/>
          <w:lang w:val="en-US"/>
        </w:rPr>
        <w:t xml:space="preserve">Provide M-script used.  Make a plot of tank temperature versus time. Label axis accordingly with </w:t>
      </w:r>
      <w:proofErr w:type="spellStart"/>
      <w:r w:rsidR="003E1382" w:rsidRPr="00C77923">
        <w:rPr>
          <w:rFonts w:eastAsiaTheme="minorEastAsia"/>
          <w:lang w:val="en-US"/>
        </w:rPr>
        <w:t>appropiate</w:t>
      </w:r>
      <w:proofErr w:type="spellEnd"/>
      <w:r w:rsidR="003E1382" w:rsidRPr="00C77923">
        <w:rPr>
          <w:rFonts w:eastAsiaTheme="minorEastAsia"/>
          <w:lang w:val="en-US"/>
        </w:rPr>
        <w:t xml:space="preserve"> units. Note that the flow </w:t>
      </w: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="003E1382" w:rsidRPr="00C77923">
        <w:rPr>
          <w:rFonts w:eastAsiaTheme="minorEastAsia"/>
          <w:lang w:val="en-US"/>
        </w:rPr>
        <w:t xml:space="preserve"> is given in liters/second so you will have to convert it to SI units (m^3/s) for the equations to be correct. </w:t>
      </w:r>
    </w:p>
    <w:p w14:paraId="483F8149" w14:textId="77777777" w:rsidR="00945A2A" w:rsidRPr="00945A2A" w:rsidRDefault="0055023D" w:rsidP="00945A2A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rFonts w:eastAsiaTheme="minorEastAsia"/>
          <w:lang w:val="en-US"/>
        </w:rPr>
        <w:t>Exper</w:t>
      </w:r>
      <w:r w:rsidR="00945A2A">
        <w:rPr>
          <w:rFonts w:eastAsiaTheme="minorEastAsia"/>
          <w:lang w:val="en-US"/>
        </w:rPr>
        <w:t xml:space="preserve">iment with different values of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_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C77923">
        <w:rPr>
          <w:rFonts w:eastAsiaTheme="minorEastAsia"/>
          <w:lang w:val="en-US"/>
        </w:rPr>
        <w:t xml:space="preserve"> and flow q.</w:t>
      </w:r>
      <w:r w:rsidR="003E1382" w:rsidRPr="00C77923">
        <w:rPr>
          <w:rFonts w:eastAsiaTheme="minorEastAsia"/>
          <w:lang w:val="en-US"/>
        </w:rPr>
        <w:t xml:space="preserve"> Make a plot which shows the </w:t>
      </w:r>
      <w:proofErr w:type="spellStart"/>
      <w:r w:rsidR="003E1382" w:rsidRPr="00C77923">
        <w:rPr>
          <w:rFonts w:eastAsiaTheme="minorEastAsia"/>
          <w:lang w:val="en-US"/>
        </w:rPr>
        <w:t>the</w:t>
      </w:r>
      <w:proofErr w:type="spellEnd"/>
      <w:r w:rsidR="003E1382" w:rsidRPr="00C77923">
        <w:rPr>
          <w:rFonts w:eastAsiaTheme="minorEastAsia"/>
          <w:lang w:val="en-US"/>
        </w:rPr>
        <w:t xml:space="preserve"> solution of the system with a least two </w:t>
      </w:r>
      <w:r w:rsidR="00945A2A">
        <w:rPr>
          <w:rFonts w:eastAsiaTheme="minorEastAsia"/>
          <w:lang w:val="en-US"/>
        </w:rPr>
        <w:t xml:space="preserve">sets of </w:t>
      </w:r>
      <w:r w:rsidR="003E1382" w:rsidRPr="00C77923">
        <w:rPr>
          <w:rFonts w:eastAsiaTheme="minorEastAsia"/>
          <w:lang w:val="en-US"/>
        </w:rPr>
        <w:t>va</w:t>
      </w:r>
      <w:r w:rsidR="00945A2A">
        <w:rPr>
          <w:rFonts w:eastAsiaTheme="minorEastAsia"/>
          <w:lang w:val="en-US"/>
        </w:rPr>
        <w:t>lues</w:t>
      </w:r>
      <w:r w:rsidR="003E1382" w:rsidRPr="00C77923">
        <w:rPr>
          <w:rFonts w:eastAsiaTheme="minorEastAsia"/>
          <w:lang w:val="en-US"/>
        </w:rPr>
        <w:t>. Hint: use hold on to overlay several time series in a single plot.</w:t>
      </w:r>
    </w:p>
    <w:p w14:paraId="3F3927E2" w14:textId="2DF27D31" w:rsidR="003E1382" w:rsidRPr="00945A2A" w:rsidRDefault="0055023D" w:rsidP="00945A2A">
      <w:pPr>
        <w:pStyle w:val="ListParagraph"/>
        <w:numPr>
          <w:ilvl w:val="0"/>
          <w:numId w:val="19"/>
        </w:numPr>
        <w:rPr>
          <w:lang w:val="en-US"/>
        </w:rPr>
      </w:pPr>
      <w:r w:rsidRPr="00945A2A">
        <w:rPr>
          <w:rFonts w:eastAsiaTheme="minorEastAsia"/>
          <w:lang w:val="en-US"/>
        </w:rPr>
        <w:t xml:space="preserve">Simulate the system using ode45. </w:t>
      </w:r>
      <w:r w:rsidR="00945A2A">
        <w:rPr>
          <w:rFonts w:eastAsiaTheme="minorEastAsia"/>
          <w:lang w:val="en-US"/>
        </w:rPr>
        <w:t>Repeat step (4</w:t>
      </w:r>
      <w:r w:rsidR="003E1382" w:rsidRPr="00945A2A">
        <w:rPr>
          <w:rFonts w:eastAsiaTheme="minorEastAsia"/>
          <w:lang w:val="en-US"/>
        </w:rPr>
        <w:t>) but now using ode45. Provide m-scripts as well as a plot of temperature vs time.</w:t>
      </w:r>
      <w:r w:rsidR="00D321EC" w:rsidRPr="00945A2A">
        <w:rPr>
          <w:lang w:val="en-US"/>
        </w:rPr>
        <w:t xml:space="preserve"> </w:t>
      </w:r>
      <w:r w:rsidR="003E1382" w:rsidRPr="00945A2A">
        <w:rPr>
          <w:lang w:val="en-US"/>
        </w:rPr>
        <w:br w:type="page"/>
      </w:r>
    </w:p>
    <w:p w14:paraId="47EDACC3" w14:textId="6473881A" w:rsidR="00373D8B" w:rsidRPr="00C77923" w:rsidRDefault="00140B37" w:rsidP="00373D8B">
      <w:pPr>
        <w:pStyle w:val="Heading1"/>
        <w:rPr>
          <w:lang w:val="en-US"/>
        </w:rPr>
      </w:pPr>
      <w:r w:rsidRPr="00C77923">
        <w:rPr>
          <w:lang w:val="en-US"/>
        </w:rPr>
        <w:lastRenderedPageBreak/>
        <w:t>Mass spring damper system</w:t>
      </w:r>
      <w:r w:rsidR="00AC465E" w:rsidRPr="00C77923">
        <w:rPr>
          <w:lang w:val="en-US"/>
        </w:rPr>
        <w:t xml:space="preserve"> </w:t>
      </w:r>
    </w:p>
    <w:p w14:paraId="44162DFD" w14:textId="2ECA8FEF" w:rsidR="00140B37" w:rsidRPr="00C77923" w:rsidRDefault="001B2113" w:rsidP="00373D8B">
      <w:pPr>
        <w:rPr>
          <w:rFonts w:eastAsiaTheme="minorEastAsia"/>
          <w:lang w:val="en-US"/>
        </w:rPr>
      </w:pPr>
      <w:r w:rsidRPr="00C77923">
        <w:rPr>
          <w:lang w:val="en-US"/>
        </w:rPr>
        <w:t>Consider a simplified mode</w:t>
      </w:r>
      <w:r w:rsidR="00373D8B" w:rsidRPr="00C77923">
        <w:rPr>
          <w:lang w:val="en-US"/>
        </w:rPr>
        <w:t>l</w:t>
      </w:r>
      <w:r w:rsidRPr="00C77923">
        <w:rPr>
          <w:lang w:val="en-US"/>
        </w:rPr>
        <w:t xml:space="preserve"> of a </w:t>
      </w:r>
      <w:r w:rsidR="00140B37" w:rsidRPr="00C77923">
        <w:rPr>
          <w:lang w:val="en-US"/>
        </w:rPr>
        <w:t xml:space="preserve">mass spring damper system. A mass </w:t>
      </w:r>
      <m:oMath>
        <m:r>
          <w:rPr>
            <w:rFonts w:ascii="Cambria Math" w:hAnsi="Cambria Math"/>
            <w:lang w:val="en-US"/>
          </w:rPr>
          <m:t>m</m:t>
        </m:r>
      </m:oMath>
      <w:r w:rsidRPr="00C77923">
        <w:rPr>
          <w:lang w:val="en-US"/>
        </w:rPr>
        <w:t xml:space="preserve"> </w:t>
      </w:r>
      <w:r w:rsidR="00140B37" w:rsidRPr="00C77923">
        <w:rPr>
          <w:lang w:val="en-US"/>
        </w:rPr>
        <w:t>is connected with a spring and a damper</w:t>
      </w:r>
      <w:r w:rsidR="00453F2D" w:rsidRPr="00C77923">
        <w:rPr>
          <w:lang w:val="en-US"/>
        </w:rPr>
        <w:t xml:space="preserve"> </w:t>
      </w:r>
      <w:r w:rsidR="00FE1A9F" w:rsidRPr="00C77923">
        <w:rPr>
          <w:lang w:val="en-US"/>
        </w:rPr>
        <w:t xml:space="preserve">to a fixed </w:t>
      </w:r>
      <w:r w:rsidR="005C314E" w:rsidRPr="00C77923">
        <w:rPr>
          <w:lang w:val="en-US"/>
        </w:rPr>
        <w:t xml:space="preserve">point </w:t>
      </w:r>
      <w:r w:rsidR="00453F2D" w:rsidRPr="00C77923">
        <w:rPr>
          <w:lang w:val="en-US"/>
        </w:rPr>
        <w:t xml:space="preserve">and </w:t>
      </w:r>
      <w:r w:rsidR="005C314E" w:rsidRPr="00C77923">
        <w:rPr>
          <w:lang w:val="en-US"/>
        </w:rPr>
        <w:t>can slide</w:t>
      </w:r>
      <w:r w:rsidR="00453F2D" w:rsidRPr="00C77923">
        <w:rPr>
          <w:lang w:val="en-US"/>
        </w:rPr>
        <w:t xml:space="preserve"> in a friction-less surface</w:t>
      </w:r>
      <w:r w:rsidR="00140B37" w:rsidRPr="00C77923">
        <w:rPr>
          <w:lang w:val="en-US"/>
        </w:rPr>
        <w:t xml:space="preserve">. The spring </w:t>
      </w:r>
      <w:r w:rsidR="000775F3" w:rsidRPr="00C77923">
        <w:rPr>
          <w:lang w:val="en-US"/>
        </w:rPr>
        <w:t xml:space="preserve">force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=kx(t)</m:t>
        </m:r>
      </m:oMath>
      <w:r w:rsidR="00140B37" w:rsidRPr="00C77923">
        <w:rPr>
          <w:rFonts w:eastAsiaTheme="minorEastAsia"/>
          <w:lang w:val="en-US"/>
        </w:rPr>
        <w:t xml:space="preserve"> is proportional to the mass displacement with respect to the equilibrium (when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="00140B37" w:rsidRPr="00C77923">
        <w:rPr>
          <w:rFonts w:eastAsiaTheme="minorEastAsia"/>
          <w:lang w:val="en-US"/>
        </w:rPr>
        <w:t xml:space="preserve">=0, the spring force is zero). The damper generates a force with sign opposed to the mass velocity and proportional to the velocity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=b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(t)</m:t>
        </m:r>
      </m:oMath>
      <w:r w:rsidR="00140B37" w:rsidRPr="00C77923">
        <w:rPr>
          <w:rFonts w:eastAsiaTheme="minorEastAsia"/>
          <w:lang w:val="en-US"/>
        </w:rPr>
        <w:t>.</w:t>
      </w:r>
      <w:r w:rsidR="000775F3" w:rsidRPr="00C77923">
        <w:rPr>
          <w:rFonts w:eastAsiaTheme="minorEastAsia"/>
          <w:lang w:val="en-US"/>
        </w:rPr>
        <w:t xml:space="preserve"> </w:t>
      </w:r>
    </w:p>
    <w:p w14:paraId="0BBEDB2C" w14:textId="32AEFDC7" w:rsidR="00453F2D" w:rsidRPr="00C77923" w:rsidRDefault="00D32ED9" w:rsidP="00453F2D">
      <w:pPr>
        <w:jc w:val="center"/>
        <w:rPr>
          <w:rFonts w:eastAsiaTheme="minorEastAsia"/>
          <w:lang w:val="en-US"/>
        </w:rPr>
      </w:pPr>
      <w:r w:rsidRPr="00C77923">
        <w:rPr>
          <w:rFonts w:eastAsiaTheme="minorEastAsia"/>
          <w:noProof/>
          <w:lang w:val="en-US"/>
        </w:rPr>
        <w:drawing>
          <wp:inline distT="0" distB="0" distL="0" distR="0" wp14:anchorId="7E4A79C8" wp14:editId="50E67BC0">
            <wp:extent cx="3723318" cy="2637350"/>
            <wp:effectExtent l="0" t="0" r="1079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ringmassdamp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188" cy="26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4DD3" w14:textId="011C6A84" w:rsidR="00140B37" w:rsidRPr="00C77923" w:rsidRDefault="00140B37" w:rsidP="000F6921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ma=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en-US"/>
                </w:rPr>
                <m:t>external forces</m:t>
              </m:r>
            </m:e>
          </m:nary>
        </m:oMath>
      </m:oMathPara>
    </w:p>
    <w:p w14:paraId="4A9C898A" w14:textId="0AB97930" w:rsidR="00140B37" w:rsidRPr="00C77923" w:rsidRDefault="00140B37" w:rsidP="00140B37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=F</m:t>
          </m:r>
          <m:r>
            <w:rPr>
              <w:rFonts w:ascii="Cambria Math" w:hAnsi="Cambria Math"/>
              <w:lang w:val="en-US"/>
            </w:rPr>
            <m:t>-kx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  <w:lang w:val="en-US"/>
            </w:rPr>
            <m:t xml:space="preserve"> b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(t)</m:t>
          </m:r>
        </m:oMath>
      </m:oMathPara>
    </w:p>
    <w:p w14:paraId="2C165CAE" w14:textId="47965EB1" w:rsidR="00140B37" w:rsidRPr="00C77923" w:rsidRDefault="00453F2D" w:rsidP="00453F2D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+b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+kx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=F</m:t>
          </m:r>
        </m:oMath>
      </m:oMathPara>
    </w:p>
    <w:p w14:paraId="65BACCCA" w14:textId="62806F8B" w:rsidR="00E7281D" w:rsidRPr="00C77923" w:rsidRDefault="00E7281D" w:rsidP="00E7281D">
      <w:pPr>
        <w:jc w:val="center"/>
        <w:rPr>
          <w:lang w:val="en-US"/>
        </w:rPr>
      </w:pPr>
    </w:p>
    <w:p w14:paraId="7929739A" w14:textId="465EAD61" w:rsidR="00E7281D" w:rsidRPr="00C77923" w:rsidRDefault="00E7281D" w:rsidP="00C77923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 xml:space="preserve">Write the system equations in state space form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=f(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  <w:lang w:val="en-US"/>
          </w:rPr>
          <m:t>)</m:t>
        </m:r>
      </m:oMath>
      <w:r w:rsidRPr="00C77923">
        <w:rPr>
          <w:rFonts w:eastAsiaTheme="minorEastAsia"/>
          <w:lang w:val="en-US"/>
        </w:rPr>
        <w:t>, where</w:t>
      </w:r>
      <w:r w:rsidRPr="00C77923">
        <w:rPr>
          <w:rFonts w:eastAsiaTheme="minorEastAsia"/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Pr="00C77923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=x</m:t>
        </m:r>
      </m:oMath>
      <w:r w:rsidRPr="00C77923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Pr="00C77923">
        <w:rPr>
          <w:rFonts w:eastAsiaTheme="minorEastAsia"/>
          <w:lang w:val="en-US"/>
        </w:rPr>
        <w:t>.</w:t>
      </w:r>
      <w:r w:rsidR="00AD1175" w:rsidRPr="00C77923">
        <w:rPr>
          <w:rFonts w:eastAsiaTheme="minorEastAsia"/>
          <w:lang w:val="en-US"/>
        </w:rPr>
        <w:t xml:space="preserve"> (Note the difference between bold symbol </w:t>
      </w:r>
      <m:oMath>
        <m:r>
          <m:rPr>
            <m:sty m:val="bi"/>
          </m:rPr>
          <w:rPr>
            <w:rFonts w:ascii="Cambria Math" w:hAnsi="Cambria Math"/>
            <w:lang w:val="en-US"/>
          </w:rPr>
          <m:t>x</m:t>
        </m:r>
      </m:oMath>
      <w:r w:rsidR="00AD1175" w:rsidRPr="00C77923">
        <w:rPr>
          <w:rFonts w:eastAsiaTheme="minorEastAsia"/>
          <w:lang w:val="en-US"/>
        </w:rPr>
        <w:t>, used to represent the state vector,</w:t>
      </w:r>
      <w:r w:rsidR="00AD1175" w:rsidRPr="00C77923">
        <w:rPr>
          <w:rFonts w:eastAsiaTheme="minorEastAsia"/>
          <w:b/>
          <w:lang w:val="en-US"/>
        </w:rPr>
        <w:t xml:space="preserve"> </w:t>
      </w:r>
      <w:r w:rsidR="00AD1175" w:rsidRPr="00C77923">
        <w:rPr>
          <w:rFonts w:eastAsiaTheme="minorEastAsia"/>
          <w:lang w:val="en-US"/>
        </w:rPr>
        <w:t>and position</w:t>
      </w:r>
      <w:r w:rsidR="00AD1175" w:rsidRPr="00C77923">
        <w:rPr>
          <w:rFonts w:eastAsiaTheme="minorEastAsia"/>
          <w:b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="00AD1175" w:rsidRPr="00C77923">
        <w:rPr>
          <w:rFonts w:eastAsiaTheme="minorEastAsia"/>
          <w:lang w:val="en-US"/>
        </w:rPr>
        <w:t xml:space="preserve"> which does not use bold). (Note: Remember that we will try to use this nota</w:t>
      </w:r>
      <w:r w:rsidR="00597307" w:rsidRPr="00C77923">
        <w:rPr>
          <w:rFonts w:eastAsiaTheme="minorEastAsia"/>
          <w:lang w:val="en-US"/>
        </w:rPr>
        <w:t>tion during the course: bold sy</w:t>
      </w:r>
      <w:r w:rsidR="00AD1175" w:rsidRPr="00C77923">
        <w:rPr>
          <w:rFonts w:eastAsiaTheme="minorEastAsia"/>
          <w:lang w:val="en-US"/>
        </w:rPr>
        <w:t xml:space="preserve">mbols represent vector or matrix variables, whereas </w:t>
      </w:r>
      <w:r w:rsidR="00597307" w:rsidRPr="00C77923">
        <w:rPr>
          <w:rFonts w:eastAsiaTheme="minorEastAsia"/>
          <w:lang w:val="en-US"/>
        </w:rPr>
        <w:t>non bold symbols represent scalar variables</w:t>
      </w:r>
      <w:r w:rsidR="00AD1175" w:rsidRPr="00C77923">
        <w:rPr>
          <w:rFonts w:eastAsiaTheme="minorEastAsia"/>
          <w:lang w:val="en-US"/>
        </w:rPr>
        <w:t>)</w:t>
      </w:r>
      <w:r w:rsidR="00597307" w:rsidRPr="00C77923">
        <w:rPr>
          <w:rFonts w:eastAsiaTheme="minorEastAsia"/>
          <w:lang w:val="en-US"/>
        </w:rPr>
        <w:t>.</w:t>
      </w:r>
      <w:r w:rsidR="003E1382" w:rsidRPr="00C77923">
        <w:rPr>
          <w:rFonts w:eastAsiaTheme="minorEastAsia"/>
          <w:lang w:val="en-US"/>
        </w:rPr>
        <w:t xml:space="preserve"> </w:t>
      </w:r>
    </w:p>
    <w:p w14:paraId="64AE700D" w14:textId="73D65DA9" w:rsidR="00AC465E" w:rsidRPr="00C77923" w:rsidRDefault="00AC465E" w:rsidP="00C77923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rFonts w:eastAsiaTheme="minorEastAsia"/>
          <w:lang w:val="en-US"/>
        </w:rPr>
        <w:t xml:space="preserve">What are the units of all the involved variables and parameters </w:t>
      </w:r>
      <m:oMath>
        <m:r>
          <w:rPr>
            <w:rFonts w:ascii="Cambria Math" w:hAnsi="Cambria Math"/>
            <w:lang w:val="en-US"/>
          </w:rPr>
          <m:t>m</m:t>
        </m:r>
      </m:oMath>
      <w:r w:rsidRPr="00C77923">
        <w:rPr>
          <w:rFonts w:eastAsiaTheme="minorEastAsia"/>
          <w:lang w:val="en-US"/>
        </w:rPr>
        <w:t>,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C77923">
        <w:rPr>
          <w:rFonts w:eastAsiaTheme="minorEastAsia"/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eastAsiaTheme="minorEastAsia" w:hAnsi="Cambria Math"/>
            <w:lang w:val="en-US"/>
          </w:rPr>
          <m:t xml:space="preserve">, x, 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Pr="00C77923">
        <w:rPr>
          <w:rFonts w:eastAsiaTheme="minorEastAsia"/>
          <w:lang w:val="en-US"/>
        </w:rPr>
        <w:t>,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Pr="00C77923">
        <w:rPr>
          <w:rFonts w:eastAsiaTheme="minorEastAsia"/>
          <w:lang w:val="en-US"/>
        </w:rPr>
        <w:t xml:space="preserve"> ? Verify that the simplified </w:t>
      </w:r>
      <w:r w:rsidR="00597307" w:rsidRPr="00C77923">
        <w:rPr>
          <w:rFonts w:eastAsiaTheme="minorEastAsia"/>
          <w:lang w:val="en-US"/>
        </w:rPr>
        <w:t xml:space="preserve">mathematical </w:t>
      </w:r>
      <w:r w:rsidRPr="00C77923">
        <w:rPr>
          <w:rFonts w:eastAsiaTheme="minorEastAsia"/>
          <w:lang w:val="en-US"/>
        </w:rPr>
        <w:t xml:space="preserve">model is consistent with respect to the units. </w:t>
      </w:r>
    </w:p>
    <w:p w14:paraId="3EAE87C0" w14:textId="77777777" w:rsidR="00945A2A" w:rsidRPr="00945A2A" w:rsidRDefault="00E7281D" w:rsidP="00945A2A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 xml:space="preserve">Write the system equations in state form as a linear system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Ax</m:t>
        </m:r>
        <m:r>
          <w:rPr>
            <w:rFonts w:ascii="Cambria Math" w:eastAsiaTheme="minorEastAsia" w:hAnsi="Cambria Math"/>
            <w:lang w:val="en-US"/>
          </w:rPr>
          <m:t>+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  <w:lang w:val="en-US"/>
          </w:rPr>
          <m:t>u</m:t>
        </m:r>
      </m:oMath>
      <w:r w:rsidR="00594F2D" w:rsidRPr="00C77923">
        <w:rPr>
          <w:rFonts w:eastAsiaTheme="minorEastAsia"/>
          <w:lang w:val="en-US"/>
        </w:rPr>
        <w:t xml:space="preserve">, where </w:t>
      </w:r>
      <m:oMath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2×2</m:t>
            </m:r>
          </m:sup>
        </m:sSup>
      </m:oMath>
      <w:r w:rsidR="00594F2D" w:rsidRPr="00C77923">
        <w:rPr>
          <w:rFonts w:eastAsiaTheme="minorEastAsia"/>
          <w:b/>
          <w:lang w:val="en-US"/>
        </w:rPr>
        <w:t xml:space="preserve">, </w:t>
      </w:r>
      <m:oMath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2×1</m:t>
            </m:r>
          </m:sup>
        </m:sSup>
      </m:oMath>
    </w:p>
    <w:p w14:paraId="149489F8" w14:textId="489AA0EC" w:rsidR="000F6921" w:rsidRPr="00945A2A" w:rsidRDefault="007737DF" w:rsidP="00945A2A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945A2A">
        <w:rPr>
          <w:rFonts w:eastAsiaTheme="minorEastAsia"/>
          <w:lang w:val="en-US"/>
        </w:rPr>
        <w:t xml:space="preserve">Implement in </w:t>
      </w:r>
      <w:proofErr w:type="spellStart"/>
      <w:r w:rsidRPr="00945A2A">
        <w:rPr>
          <w:rFonts w:eastAsiaTheme="minorEastAsia"/>
          <w:lang w:val="en-US"/>
        </w:rPr>
        <w:t>Matlab</w:t>
      </w:r>
      <w:proofErr w:type="spellEnd"/>
      <w:r w:rsidRPr="00945A2A">
        <w:rPr>
          <w:rFonts w:eastAsiaTheme="minorEastAsia"/>
          <w:lang w:val="en-US"/>
        </w:rPr>
        <w:t xml:space="preserve"> a Forward-Euler integrator to simulate the system. </w:t>
      </w:r>
      <w:r w:rsidR="00474AB8" w:rsidRPr="00945A2A">
        <w:rPr>
          <w:rFonts w:eastAsiaTheme="minorEastAsia"/>
          <w:lang w:val="en-US"/>
        </w:rPr>
        <w:t xml:space="preserve">Provide m-scripts used. </w:t>
      </w:r>
      <w:r w:rsidR="000F6921" w:rsidRPr="00945A2A">
        <w:rPr>
          <w:rFonts w:eastAsiaTheme="minorEastAsia"/>
          <w:lang w:val="en-US"/>
        </w:rPr>
        <w:t>Use the following values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7"/>
        <w:gridCol w:w="2726"/>
        <w:gridCol w:w="2791"/>
      </w:tblGrid>
      <w:tr w:rsidR="000F6921" w:rsidRPr="00C77923" w14:paraId="0175D5CC" w14:textId="77777777" w:rsidTr="000F6921">
        <w:tc>
          <w:tcPr>
            <w:tcW w:w="2747" w:type="dxa"/>
          </w:tcPr>
          <w:p w14:paraId="24D1CE34" w14:textId="00F75A51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x(0)</m:t>
                </m:r>
              </m:oMath>
            </m:oMathPara>
          </w:p>
        </w:tc>
        <w:tc>
          <w:tcPr>
            <w:tcW w:w="2726" w:type="dxa"/>
          </w:tcPr>
          <w:p w14:paraId="1FE079FC" w14:textId="4B72EDBF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1m</w:t>
            </w:r>
          </w:p>
        </w:tc>
        <w:tc>
          <w:tcPr>
            <w:tcW w:w="2791" w:type="dxa"/>
          </w:tcPr>
          <w:p w14:paraId="01B46AE7" w14:textId="77B08F35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Initial position</w:t>
            </w:r>
          </w:p>
        </w:tc>
      </w:tr>
      <w:tr w:rsidR="000F6921" w:rsidRPr="00C77923" w14:paraId="5AA142B1" w14:textId="77777777" w:rsidTr="000F6921">
        <w:tc>
          <w:tcPr>
            <w:tcW w:w="2747" w:type="dxa"/>
          </w:tcPr>
          <w:p w14:paraId="2097973B" w14:textId="6ACE796A" w:rsidR="000F6921" w:rsidRPr="00C77923" w:rsidRDefault="009B557F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(0)</m:t>
                </m:r>
              </m:oMath>
            </m:oMathPara>
          </w:p>
        </w:tc>
        <w:tc>
          <w:tcPr>
            <w:tcW w:w="2726" w:type="dxa"/>
          </w:tcPr>
          <w:p w14:paraId="72916BAC" w14:textId="01FB62EA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0m/s</w:t>
            </w:r>
          </w:p>
        </w:tc>
        <w:tc>
          <w:tcPr>
            <w:tcW w:w="2791" w:type="dxa"/>
          </w:tcPr>
          <w:p w14:paraId="4FDC89DA" w14:textId="57488157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Initial velocity</w:t>
            </w:r>
          </w:p>
        </w:tc>
      </w:tr>
      <w:tr w:rsidR="000F6921" w:rsidRPr="00C77923" w14:paraId="16DBCCC2" w14:textId="77777777" w:rsidTr="000F6921">
        <w:tc>
          <w:tcPr>
            <w:tcW w:w="2747" w:type="dxa"/>
          </w:tcPr>
          <w:p w14:paraId="7788599D" w14:textId="3C925DD9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2726" w:type="dxa"/>
          </w:tcPr>
          <w:p w14:paraId="44E2C9A8" w14:textId="7D5B913F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1kg</w:t>
            </w:r>
          </w:p>
        </w:tc>
        <w:tc>
          <w:tcPr>
            <w:tcW w:w="2791" w:type="dxa"/>
          </w:tcPr>
          <w:p w14:paraId="4B5F01FB" w14:textId="5FB24A25" w:rsidR="000F6921" w:rsidRPr="00C77923" w:rsidRDefault="00E84DB6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mass</w:t>
            </w:r>
          </w:p>
        </w:tc>
      </w:tr>
      <w:tr w:rsidR="000F6921" w:rsidRPr="00C77923" w14:paraId="4CE936CE" w14:textId="77777777" w:rsidTr="000F6921">
        <w:tc>
          <w:tcPr>
            <w:tcW w:w="2747" w:type="dxa"/>
          </w:tcPr>
          <w:p w14:paraId="094AE866" w14:textId="6D2B715C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oMath>
            </m:oMathPara>
          </w:p>
        </w:tc>
        <w:tc>
          <w:tcPr>
            <w:tcW w:w="2726" w:type="dxa"/>
          </w:tcPr>
          <w:p w14:paraId="19C25431" w14:textId="2D754FFC" w:rsidR="000F6921" w:rsidRPr="00C77923" w:rsidRDefault="00E84DB6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 N/m</w:t>
            </w:r>
          </w:p>
        </w:tc>
        <w:tc>
          <w:tcPr>
            <w:tcW w:w="2791" w:type="dxa"/>
          </w:tcPr>
          <w:p w14:paraId="4F24AC0C" w14:textId="605EE516" w:rsidR="000F6921" w:rsidRPr="00C77923" w:rsidRDefault="00E84DB6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Spring constant</w:t>
            </w:r>
          </w:p>
        </w:tc>
      </w:tr>
      <w:tr w:rsidR="000F6921" w:rsidRPr="00C77923" w14:paraId="38CCEB6D" w14:textId="77777777" w:rsidTr="000F6921">
        <w:tc>
          <w:tcPr>
            <w:tcW w:w="2747" w:type="dxa"/>
          </w:tcPr>
          <w:p w14:paraId="57440D6C" w14:textId="76937ED2" w:rsidR="000F6921" w:rsidRPr="00C77923" w:rsidRDefault="00D36F1F" w:rsidP="00D36F1F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b</m:t>
                </m:r>
              </m:oMath>
            </m:oMathPara>
          </w:p>
        </w:tc>
        <w:tc>
          <w:tcPr>
            <w:tcW w:w="2726" w:type="dxa"/>
          </w:tcPr>
          <w:p w14:paraId="68C3D374" w14:textId="6D81F3DD" w:rsidR="000F6921" w:rsidRPr="00C77923" w:rsidRDefault="00E84DB6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 Ns/m</w:t>
            </w:r>
          </w:p>
        </w:tc>
        <w:tc>
          <w:tcPr>
            <w:tcW w:w="2791" w:type="dxa"/>
          </w:tcPr>
          <w:p w14:paraId="3B940692" w14:textId="088A4334" w:rsidR="000F6921" w:rsidRPr="00C77923" w:rsidRDefault="00E84DB6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Damper constant</w:t>
            </w:r>
          </w:p>
        </w:tc>
      </w:tr>
      <w:tr w:rsidR="00945A2A" w:rsidRPr="00C77923" w14:paraId="23A076B6" w14:textId="77777777" w:rsidTr="000F6921">
        <w:tc>
          <w:tcPr>
            <w:tcW w:w="2747" w:type="dxa"/>
          </w:tcPr>
          <w:p w14:paraId="3FA71B39" w14:textId="3F0BD347" w:rsidR="00945A2A" w:rsidRPr="00C77923" w:rsidRDefault="00945A2A" w:rsidP="00D36F1F">
            <w:pPr>
              <w:pStyle w:val="ListParagraph"/>
              <w:ind w:left="0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</m:oMath>
            </m:oMathPara>
          </w:p>
        </w:tc>
        <w:tc>
          <w:tcPr>
            <w:tcW w:w="2726" w:type="dxa"/>
          </w:tcPr>
          <w:p w14:paraId="08CC3DE4" w14:textId="43B52F92" w:rsidR="00945A2A" w:rsidRPr="00C77923" w:rsidRDefault="00945A2A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 N</w:t>
            </w:r>
          </w:p>
        </w:tc>
        <w:tc>
          <w:tcPr>
            <w:tcW w:w="2791" w:type="dxa"/>
          </w:tcPr>
          <w:p w14:paraId="1E6F01B0" w14:textId="18EED9A5" w:rsidR="00945A2A" w:rsidRPr="00C77923" w:rsidRDefault="00945A2A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External force</w:t>
            </w:r>
          </w:p>
        </w:tc>
      </w:tr>
    </w:tbl>
    <w:p w14:paraId="3CB8DAF1" w14:textId="77777777" w:rsidR="000F6921" w:rsidRPr="00C77923" w:rsidRDefault="000F6921" w:rsidP="00E84DB6">
      <w:pPr>
        <w:rPr>
          <w:rFonts w:eastAsiaTheme="minorEastAsia"/>
          <w:lang w:val="en-US"/>
        </w:rPr>
      </w:pPr>
    </w:p>
    <w:p w14:paraId="6321E90D" w14:textId="1B791E65" w:rsidR="007737DF" w:rsidRPr="00C77923" w:rsidRDefault="000F6921" w:rsidP="007737DF">
      <w:pPr>
        <w:pStyle w:val="ListParagraph"/>
        <w:numPr>
          <w:ilvl w:val="1"/>
          <w:numId w:val="4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 xml:space="preserve"> </w:t>
      </w:r>
      <w:r w:rsidR="007737DF" w:rsidRPr="00C77923">
        <w:rPr>
          <w:rFonts w:eastAsiaTheme="minorEastAsia"/>
          <w:lang w:val="en-US"/>
        </w:rPr>
        <w:t xml:space="preserve">Plot position, velocity and acceleration as a function of time. Use </w:t>
      </w:r>
      <m:oMath>
        <m:r>
          <w:rPr>
            <w:rFonts w:ascii="Cambria Math" w:eastAsiaTheme="minorEastAsia" w:hAnsi="Cambria Math"/>
            <w:lang w:val="en-US"/>
          </w:rPr>
          <m:t>h=0.01s</m:t>
        </m:r>
      </m:oMath>
    </w:p>
    <w:p w14:paraId="5D51DF98" w14:textId="6D678A45" w:rsidR="00DF05DA" w:rsidRPr="00C77923" w:rsidRDefault="00DF05DA" w:rsidP="00DF05DA">
      <w:pPr>
        <w:pStyle w:val="ListParagraph"/>
        <w:numPr>
          <w:ilvl w:val="1"/>
          <w:numId w:val="4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>Experiment with different time steps</w:t>
      </w:r>
      <w:r w:rsidR="007737DF" w:rsidRPr="00C77923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h</m:t>
        </m:r>
      </m:oMath>
      <w:r w:rsidRPr="00C77923">
        <w:rPr>
          <w:rFonts w:eastAsiaTheme="minorEastAsia"/>
          <w:lang w:val="en-US"/>
        </w:rPr>
        <w:t>. Does it make any difference? What happens if you use a too large time step?</w:t>
      </w:r>
      <w:r w:rsidR="00474AB8" w:rsidRPr="00C77923">
        <w:rPr>
          <w:rFonts w:eastAsiaTheme="minorEastAsia"/>
          <w:lang w:val="en-US"/>
        </w:rPr>
        <w:t xml:space="preserve"> </w:t>
      </w:r>
    </w:p>
    <w:p w14:paraId="6BD036BA" w14:textId="07354A99" w:rsidR="00E84DB6" w:rsidRPr="00C77923" w:rsidRDefault="00E84DB6" w:rsidP="00945A2A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>Repeat the simulation now with values: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7"/>
        <w:gridCol w:w="2726"/>
        <w:gridCol w:w="2791"/>
      </w:tblGrid>
      <w:tr w:rsidR="00E84DB6" w:rsidRPr="00C77923" w14:paraId="6B9CE6EC" w14:textId="77777777" w:rsidTr="00FE7657">
        <w:tc>
          <w:tcPr>
            <w:tcW w:w="2747" w:type="dxa"/>
          </w:tcPr>
          <w:p w14:paraId="04DC7652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x(0)</m:t>
                </m:r>
              </m:oMath>
            </m:oMathPara>
          </w:p>
        </w:tc>
        <w:tc>
          <w:tcPr>
            <w:tcW w:w="2726" w:type="dxa"/>
          </w:tcPr>
          <w:p w14:paraId="18B3DF9D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1m</w:t>
            </w:r>
          </w:p>
        </w:tc>
        <w:tc>
          <w:tcPr>
            <w:tcW w:w="2791" w:type="dxa"/>
          </w:tcPr>
          <w:p w14:paraId="479649E0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Initial position</w:t>
            </w:r>
          </w:p>
        </w:tc>
      </w:tr>
      <w:tr w:rsidR="00E84DB6" w:rsidRPr="00C77923" w14:paraId="1121EE80" w14:textId="77777777" w:rsidTr="00FE7657">
        <w:tc>
          <w:tcPr>
            <w:tcW w:w="2747" w:type="dxa"/>
          </w:tcPr>
          <w:p w14:paraId="7D53CFAF" w14:textId="77777777" w:rsidR="00E84DB6" w:rsidRPr="00C77923" w:rsidRDefault="009B557F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(0)</m:t>
                </m:r>
              </m:oMath>
            </m:oMathPara>
          </w:p>
        </w:tc>
        <w:tc>
          <w:tcPr>
            <w:tcW w:w="2726" w:type="dxa"/>
          </w:tcPr>
          <w:p w14:paraId="135378C5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0m/s</w:t>
            </w:r>
          </w:p>
        </w:tc>
        <w:tc>
          <w:tcPr>
            <w:tcW w:w="2791" w:type="dxa"/>
          </w:tcPr>
          <w:p w14:paraId="044CCB5A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Initial velocity</w:t>
            </w:r>
          </w:p>
        </w:tc>
      </w:tr>
      <w:tr w:rsidR="00E84DB6" w:rsidRPr="00C77923" w14:paraId="241BB34D" w14:textId="77777777" w:rsidTr="00FE7657">
        <w:tc>
          <w:tcPr>
            <w:tcW w:w="2747" w:type="dxa"/>
          </w:tcPr>
          <w:p w14:paraId="5DC75DD2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2726" w:type="dxa"/>
          </w:tcPr>
          <w:p w14:paraId="44671968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1kg</w:t>
            </w:r>
          </w:p>
        </w:tc>
        <w:tc>
          <w:tcPr>
            <w:tcW w:w="2791" w:type="dxa"/>
          </w:tcPr>
          <w:p w14:paraId="424675A3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mass</w:t>
            </w:r>
          </w:p>
        </w:tc>
      </w:tr>
      <w:tr w:rsidR="00E84DB6" w:rsidRPr="00C77923" w14:paraId="75373AEA" w14:textId="77777777" w:rsidTr="00FE7657">
        <w:tc>
          <w:tcPr>
            <w:tcW w:w="2747" w:type="dxa"/>
          </w:tcPr>
          <w:p w14:paraId="55BA5694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oMath>
            </m:oMathPara>
          </w:p>
        </w:tc>
        <w:tc>
          <w:tcPr>
            <w:tcW w:w="2726" w:type="dxa"/>
          </w:tcPr>
          <w:p w14:paraId="68986226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 N/m</w:t>
            </w:r>
          </w:p>
        </w:tc>
        <w:tc>
          <w:tcPr>
            <w:tcW w:w="2791" w:type="dxa"/>
          </w:tcPr>
          <w:p w14:paraId="38FA4BB5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Spring constant</w:t>
            </w:r>
          </w:p>
        </w:tc>
      </w:tr>
      <w:tr w:rsidR="00E84DB6" w:rsidRPr="00C77923" w14:paraId="64EF291F" w14:textId="77777777" w:rsidTr="00FE7657">
        <w:tc>
          <w:tcPr>
            <w:tcW w:w="2747" w:type="dxa"/>
          </w:tcPr>
          <w:p w14:paraId="62DC0CE1" w14:textId="77777777" w:rsidR="00E84DB6" w:rsidRPr="00C77923" w:rsidRDefault="00E84DB6" w:rsidP="00FE7657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b</m:t>
                </m:r>
              </m:oMath>
            </m:oMathPara>
          </w:p>
        </w:tc>
        <w:tc>
          <w:tcPr>
            <w:tcW w:w="2726" w:type="dxa"/>
          </w:tcPr>
          <w:p w14:paraId="2EE706E8" w14:textId="14832BD5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4 Ns/m</w:t>
            </w:r>
          </w:p>
        </w:tc>
        <w:tc>
          <w:tcPr>
            <w:tcW w:w="2791" w:type="dxa"/>
          </w:tcPr>
          <w:p w14:paraId="7000ACB9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Damper constant</w:t>
            </w:r>
          </w:p>
        </w:tc>
      </w:tr>
      <w:tr w:rsidR="00945A2A" w:rsidRPr="00C77923" w14:paraId="33B6D7C9" w14:textId="77777777" w:rsidTr="00FE7657">
        <w:tc>
          <w:tcPr>
            <w:tcW w:w="2747" w:type="dxa"/>
          </w:tcPr>
          <w:p w14:paraId="5230B987" w14:textId="0B0853A5" w:rsidR="00945A2A" w:rsidRPr="00C77923" w:rsidRDefault="00945A2A" w:rsidP="00945A2A">
            <w:pPr>
              <w:pStyle w:val="ListParagraph"/>
              <w:ind w:left="0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</m:oMath>
            </m:oMathPara>
          </w:p>
        </w:tc>
        <w:tc>
          <w:tcPr>
            <w:tcW w:w="2726" w:type="dxa"/>
          </w:tcPr>
          <w:p w14:paraId="324A623C" w14:textId="0FEE3559" w:rsidR="00945A2A" w:rsidRPr="00C77923" w:rsidRDefault="00945A2A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 N</w:t>
            </w:r>
          </w:p>
        </w:tc>
        <w:tc>
          <w:tcPr>
            <w:tcW w:w="2791" w:type="dxa"/>
          </w:tcPr>
          <w:p w14:paraId="6AA76ABD" w14:textId="3C3F2BF0" w:rsidR="00945A2A" w:rsidRPr="00C77923" w:rsidRDefault="00945A2A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External force</w:t>
            </w:r>
          </w:p>
        </w:tc>
      </w:tr>
    </w:tbl>
    <w:p w14:paraId="227B763F" w14:textId="4D37F50B" w:rsidR="00E84DB6" w:rsidRDefault="00E84DB6" w:rsidP="00945A2A">
      <w:pPr>
        <w:pStyle w:val="ListParagraph"/>
        <w:ind w:left="1080"/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>Do you see any difference in system behavior?</w:t>
      </w:r>
      <w:r w:rsidR="00474AB8" w:rsidRPr="00C77923">
        <w:rPr>
          <w:rFonts w:eastAsiaTheme="minorEastAsia"/>
          <w:lang w:val="en-US"/>
        </w:rPr>
        <w:t xml:space="preserve"> Provide plots</w:t>
      </w:r>
      <w:r w:rsidR="00945A2A">
        <w:rPr>
          <w:rFonts w:eastAsiaTheme="minorEastAsia"/>
          <w:lang w:val="en-US"/>
        </w:rPr>
        <w:t xml:space="preserve"> to justify your answer</w:t>
      </w:r>
      <w:r w:rsidR="00474AB8" w:rsidRPr="00C77923">
        <w:rPr>
          <w:rFonts w:eastAsiaTheme="minorEastAsia"/>
          <w:lang w:val="en-US"/>
        </w:rPr>
        <w:t>.</w:t>
      </w:r>
    </w:p>
    <w:p w14:paraId="76C07E6F" w14:textId="77777777" w:rsidR="00945A2A" w:rsidRPr="00C77923" w:rsidRDefault="00945A2A" w:rsidP="00945A2A">
      <w:pPr>
        <w:pStyle w:val="ListParagraph"/>
        <w:ind w:left="1080"/>
        <w:rPr>
          <w:rFonts w:eastAsiaTheme="minorEastAsia"/>
          <w:lang w:val="en-US"/>
        </w:rPr>
      </w:pPr>
    </w:p>
    <w:p w14:paraId="3341FDC3" w14:textId="23A4166E" w:rsidR="00DF05DA" w:rsidRPr="00C77923" w:rsidRDefault="00E84DB6" w:rsidP="00C77923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>I</w:t>
      </w:r>
      <w:r w:rsidR="00945A2A">
        <w:rPr>
          <w:rFonts w:eastAsiaTheme="minorEastAsia"/>
          <w:lang w:val="en-US"/>
        </w:rPr>
        <w:t>mplement the system equations</w:t>
      </w:r>
      <w:r w:rsidRPr="00C77923">
        <w:rPr>
          <w:rFonts w:eastAsiaTheme="minorEastAsia"/>
          <w:lang w:val="en-US"/>
        </w:rPr>
        <w:t xml:space="preserve"> using</w:t>
      </w:r>
      <w:r w:rsidR="00DF05DA" w:rsidRPr="00C77923">
        <w:rPr>
          <w:rFonts w:eastAsiaTheme="minorEastAsia"/>
          <w:lang w:val="en-US"/>
        </w:rPr>
        <w:t xml:space="preserve"> </w:t>
      </w:r>
      <w:proofErr w:type="spellStart"/>
      <w:r w:rsidR="00DF05DA" w:rsidRPr="00C77923">
        <w:rPr>
          <w:rFonts w:eastAsiaTheme="minorEastAsia"/>
          <w:lang w:val="en-US"/>
        </w:rPr>
        <w:t>Matlab</w:t>
      </w:r>
      <w:proofErr w:type="spellEnd"/>
      <w:r w:rsidR="00DF05DA" w:rsidRPr="00C77923">
        <w:rPr>
          <w:rFonts w:eastAsiaTheme="minorEastAsia"/>
          <w:lang w:val="en-US"/>
        </w:rPr>
        <w:t xml:space="preserve"> </w:t>
      </w:r>
      <w:r w:rsidR="00945A2A">
        <w:rPr>
          <w:rFonts w:eastAsiaTheme="minorEastAsia"/>
          <w:lang w:val="en-US"/>
        </w:rPr>
        <w:t>Simulink.</w:t>
      </w:r>
      <w:r w:rsidR="00DF05DA" w:rsidRPr="00C77923">
        <w:rPr>
          <w:rFonts w:eastAsiaTheme="minorEastAsia"/>
          <w:lang w:val="en-US"/>
        </w:rPr>
        <w:t xml:space="preserve"> Compare the results with the forward Euler method. Do the results agree? </w:t>
      </w:r>
      <w:r w:rsidR="00474AB8" w:rsidRPr="00C77923">
        <w:rPr>
          <w:rFonts w:eastAsiaTheme="minorEastAsia"/>
          <w:lang w:val="en-US"/>
        </w:rPr>
        <w:t xml:space="preserve">Provide </w:t>
      </w:r>
      <w:r w:rsidR="00945A2A">
        <w:rPr>
          <w:rFonts w:eastAsiaTheme="minorEastAsia"/>
          <w:lang w:val="en-US"/>
        </w:rPr>
        <w:t xml:space="preserve">screen captures of the Simulink model used, and plots using the </w:t>
      </w:r>
      <w:proofErr w:type="spellStart"/>
      <w:r w:rsidR="00945A2A">
        <w:rPr>
          <w:rFonts w:eastAsiaTheme="minorEastAsia"/>
          <w:lang w:val="en-US"/>
        </w:rPr>
        <w:t>smulink</w:t>
      </w:r>
      <w:proofErr w:type="spellEnd"/>
      <w:r w:rsidR="00945A2A">
        <w:rPr>
          <w:rFonts w:eastAsiaTheme="minorEastAsia"/>
          <w:lang w:val="en-US"/>
        </w:rPr>
        <w:t xml:space="preserve"> signal scope for position and velocity.  </w:t>
      </w:r>
    </w:p>
    <w:p w14:paraId="669D5934" w14:textId="2CAF609C" w:rsidR="00E84DB6" w:rsidRPr="00C77923" w:rsidRDefault="00E84DB6" w:rsidP="00C77923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 xml:space="preserve">Leaving the rest of parameters fixed, can you find the value of damper constant </w:t>
      </w:r>
      <m:oMath>
        <m:r>
          <w:rPr>
            <w:rFonts w:ascii="Cambria Math" w:eastAsia="Times New Roman" w:hAnsi="Cambria Math" w:cs="Times New Roman"/>
            <w:lang w:val="en-US"/>
          </w:rPr>
          <m:t>b</m:t>
        </m:r>
      </m:oMath>
      <w:r w:rsidR="00F504E7" w:rsidRPr="00C77923">
        <w:rPr>
          <w:rFonts w:eastAsiaTheme="minorEastAsia"/>
          <w:lang w:val="en-US"/>
        </w:rPr>
        <w:t xml:space="preserve"> </w:t>
      </w:r>
      <w:r w:rsidRPr="00C77923">
        <w:rPr>
          <w:rFonts w:eastAsiaTheme="minorEastAsia"/>
          <w:lang w:val="en-US"/>
        </w:rPr>
        <w:t>in which the system starts/stops oscillating?</w:t>
      </w:r>
    </w:p>
    <w:p w14:paraId="5AD817FE" w14:textId="053AE70E" w:rsidR="00CD06F6" w:rsidRPr="00C77923" w:rsidRDefault="00CD06F6" w:rsidP="000F692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</w:p>
    <w:p w14:paraId="2F1D5526" w14:textId="77777777" w:rsidR="00CD06F6" w:rsidRPr="00C77923" w:rsidRDefault="00CD06F6" w:rsidP="00CD06F6">
      <w:pPr>
        <w:ind w:left="360"/>
        <w:rPr>
          <w:rFonts w:eastAsiaTheme="minorEastAsia"/>
          <w:lang w:val="en-US"/>
        </w:rPr>
      </w:pPr>
    </w:p>
    <w:p w14:paraId="13585F89" w14:textId="77777777" w:rsidR="00CD06F6" w:rsidRPr="00C77923" w:rsidRDefault="00CD06F6" w:rsidP="00CD06F6">
      <w:pPr>
        <w:ind w:left="360"/>
        <w:rPr>
          <w:lang w:val="en-US"/>
        </w:rPr>
      </w:pPr>
    </w:p>
    <w:p w14:paraId="4055BE3F" w14:textId="77777777" w:rsidR="00FB3F38" w:rsidRPr="00C77923" w:rsidRDefault="00FB3F38" w:rsidP="00FB3F38">
      <w:pPr>
        <w:rPr>
          <w:lang w:val="en-US"/>
        </w:rPr>
      </w:pPr>
    </w:p>
    <w:p w14:paraId="3470488F" w14:textId="09009E9E" w:rsidR="00C35A4D" w:rsidRPr="00C77923" w:rsidRDefault="00C35A4D">
      <w:pPr>
        <w:rPr>
          <w:lang w:val="en-US"/>
        </w:rPr>
      </w:pPr>
      <w:r w:rsidRPr="00C77923">
        <w:rPr>
          <w:lang w:val="en-US"/>
        </w:rPr>
        <w:br w:type="page"/>
      </w:r>
    </w:p>
    <w:p w14:paraId="77D1C8D2" w14:textId="77777777" w:rsidR="00FB3F38" w:rsidRPr="00C77923" w:rsidRDefault="00FB3F38" w:rsidP="00FB3F38">
      <w:pPr>
        <w:rPr>
          <w:lang w:val="en-US"/>
        </w:rPr>
      </w:pPr>
    </w:p>
    <w:p w14:paraId="56682AD4" w14:textId="69B8C227" w:rsidR="00A6255D" w:rsidRPr="00C77923" w:rsidRDefault="00C35A4D" w:rsidP="009945CE">
      <w:pPr>
        <w:pStyle w:val="Heading1"/>
        <w:rPr>
          <w:lang w:val="en-US"/>
        </w:rPr>
      </w:pPr>
      <w:r w:rsidRPr="00C77923">
        <w:rPr>
          <w:lang w:val="en-US"/>
        </w:rPr>
        <w:t>Car traffic</w:t>
      </w:r>
      <w:r w:rsidR="009945CE" w:rsidRPr="00C77923">
        <w:rPr>
          <w:lang w:val="en-US"/>
        </w:rPr>
        <w:t xml:space="preserve"> in one lane</w:t>
      </w:r>
      <w:r w:rsidRPr="00C77923">
        <w:rPr>
          <w:lang w:val="en-US"/>
        </w:rPr>
        <w:t xml:space="preserve"> </w:t>
      </w:r>
      <w:r w:rsidR="00634D62" w:rsidRPr="00C77923">
        <w:rPr>
          <w:lang w:val="en-US"/>
        </w:rPr>
        <w:t>(</w:t>
      </w:r>
      <w:r w:rsidR="002E570C" w:rsidRPr="00C77923">
        <w:rPr>
          <w:lang w:val="en-US"/>
        </w:rPr>
        <w:t>optional</w:t>
      </w:r>
      <w:r w:rsidR="002E570C">
        <w:rPr>
          <w:lang w:val="en-US"/>
        </w:rPr>
        <w:t xml:space="preserve"> exercise</w:t>
      </w:r>
      <w:r w:rsidR="00634D62" w:rsidRPr="00C77923">
        <w:rPr>
          <w:lang w:val="en-US"/>
        </w:rPr>
        <w:t>)</w:t>
      </w:r>
    </w:p>
    <w:p w14:paraId="5DFFA1E5" w14:textId="7E88E199" w:rsidR="009945CE" w:rsidRPr="00C77923" w:rsidRDefault="00634D62" w:rsidP="009945CE">
      <w:pPr>
        <w:rPr>
          <w:lang w:val="en-US"/>
        </w:rPr>
      </w:pPr>
      <w:r w:rsidRPr="00C77923">
        <w:rPr>
          <w:lang w:val="en-US"/>
        </w:rPr>
        <w:t xml:space="preserve">This is an optional exercise, not compulsory. </w:t>
      </w:r>
      <w:r w:rsidR="009945CE" w:rsidRPr="00C77923">
        <w:rPr>
          <w:lang w:val="en-US"/>
        </w:rPr>
        <w:t>In this exercise you will simulate a model of a group of cars driving on a single lane</w:t>
      </w:r>
      <w:r w:rsidR="00DE35E5" w:rsidRPr="00C77923">
        <w:rPr>
          <w:lang w:val="en-US"/>
        </w:rPr>
        <w:t xml:space="preserve"> and trying to keep a pre-defined distance to the next car</w:t>
      </w:r>
      <w:r w:rsidR="009945CE" w:rsidRPr="00C77923">
        <w:rPr>
          <w:lang w:val="en-US"/>
        </w:rPr>
        <w:t>. Sup</w:t>
      </w:r>
      <w:r w:rsidR="00F504E7">
        <w:rPr>
          <w:lang w:val="en-US"/>
        </w:rPr>
        <w:t>p</w:t>
      </w:r>
      <w:r w:rsidR="009945CE" w:rsidRPr="00C77923">
        <w:rPr>
          <w:lang w:val="en-US"/>
        </w:rPr>
        <w:t xml:space="preserve">ose that there are </w:t>
      </w:r>
      <m:oMath>
        <m:r>
          <w:rPr>
            <w:rFonts w:ascii="Cambria Math" w:hAnsi="Cambria Math"/>
            <w:lang w:val="en-US"/>
          </w:rPr>
          <m:t>N</m:t>
        </m:r>
      </m:oMath>
      <w:r w:rsidR="009945CE" w:rsidRPr="00C77923">
        <w:rPr>
          <w:rFonts w:eastAsiaTheme="minorEastAsia"/>
          <w:lang w:val="en-US"/>
        </w:rPr>
        <w:t xml:space="preserve">cars driving on a single lane. The position of the first car is denoted by </w:t>
      </w:r>
      <w:r w:rsidR="009945CE" w:rsidRPr="00C77923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9945CE" w:rsidRPr="00C77923">
        <w:rPr>
          <w:rFonts w:eastAsiaTheme="minorEastAsia"/>
          <w:lang w:val="en-US"/>
        </w:rPr>
        <w:t xml:space="preserve">, the second car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</m:oMath>
      <w:r w:rsidR="009945CE" w:rsidRPr="00C77923">
        <w:rPr>
          <w:rFonts w:eastAsiaTheme="minorEastAsia"/>
          <w:lang w:val="en-US"/>
        </w:rPr>
        <w:t xml:space="preserve">and the last car by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9945CE" w:rsidRPr="00C77923">
        <w:rPr>
          <w:rFonts w:eastAsiaTheme="minorEastAsia"/>
          <w:lang w:val="en-US"/>
        </w:rPr>
        <w:t xml:space="preserve">. The velocity of the first car is denoted by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</m:oMath>
      <w:r w:rsidR="009945CE" w:rsidRPr="00C77923">
        <w:rPr>
          <w:rFonts w:eastAsiaTheme="minorEastAsia"/>
          <w:lang w:val="en-US"/>
        </w:rPr>
        <w:t xml:space="preserve"> the second car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</m:oMath>
      <w:r w:rsidR="009945CE" w:rsidRPr="00C77923">
        <w:rPr>
          <w:rFonts w:eastAsiaTheme="minorEastAsia"/>
          <w:lang w:val="en-US"/>
        </w:rPr>
        <w:t xml:space="preserve">and the velocity of the last car by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9945CE" w:rsidRPr="00C77923">
        <w:rPr>
          <w:rFonts w:eastAsiaTheme="minorEastAsia"/>
          <w:lang w:val="en-US"/>
        </w:rPr>
        <w:t>.</w:t>
      </w:r>
    </w:p>
    <w:p w14:paraId="753FF921" w14:textId="079B75A5" w:rsidR="00A6255D" w:rsidRPr="00C77923" w:rsidRDefault="009945CE" w:rsidP="009945CE">
      <w:pPr>
        <w:jc w:val="center"/>
        <w:rPr>
          <w:lang w:val="en-US"/>
        </w:rPr>
      </w:pPr>
      <w:r w:rsidRPr="00C77923">
        <w:rPr>
          <w:noProof/>
          <w:lang w:val="en-US"/>
        </w:rPr>
        <w:drawing>
          <wp:inline distT="0" distB="0" distL="0" distR="0" wp14:anchorId="71FCE9B2" wp14:editId="198229E9">
            <wp:extent cx="5627007" cy="1918335"/>
            <wp:effectExtent l="0" t="0" r="1206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6" t="10910" r="3082" b="13592"/>
                    <a:stretch/>
                  </pic:blipFill>
                  <pic:spPr bwMode="auto">
                    <a:xfrm>
                      <a:off x="0" y="0"/>
                      <a:ext cx="5629207" cy="191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D75EF" w14:textId="6336F9BF" w:rsidR="009945CE" w:rsidRPr="00C77923" w:rsidRDefault="009945CE" w:rsidP="00A6255D">
      <w:pPr>
        <w:rPr>
          <w:rFonts w:eastAsiaTheme="minorEastAsia"/>
          <w:lang w:val="en-US"/>
        </w:rPr>
      </w:pPr>
      <w:r w:rsidRPr="00C77923">
        <w:rPr>
          <w:lang w:val="en-US"/>
        </w:rPr>
        <w:t xml:space="preserve">The distance between the first and the second car is denoted by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C77923">
        <w:rPr>
          <w:rFonts w:eastAsiaTheme="minorEastAsia"/>
          <w:lang w:val="en-US"/>
        </w:rPr>
        <w:t xml:space="preserve">. </w:t>
      </w:r>
      <w:r w:rsidR="00DE35E5" w:rsidRPr="00C77923">
        <w:rPr>
          <w:rFonts w:eastAsiaTheme="minorEastAsia"/>
          <w:lang w:val="en-US"/>
        </w:rPr>
        <w:t>When the drivers took their driving certificate, they</w:t>
      </w:r>
      <w:r w:rsidRPr="00C77923">
        <w:rPr>
          <w:rFonts w:eastAsiaTheme="minorEastAsia"/>
          <w:lang w:val="en-US"/>
        </w:rPr>
        <w:t xml:space="preserve"> were taught to keep a distance to the following car such as it takes 3 seconds to reach the following c</w:t>
      </w:r>
      <w:r w:rsidR="00DE35E5" w:rsidRPr="00C77923">
        <w:rPr>
          <w:rFonts w:eastAsiaTheme="minorEastAsia"/>
          <w:lang w:val="en-US"/>
        </w:rPr>
        <w:t>ar if it instantaneously stops</w:t>
      </w:r>
      <w:r w:rsidRPr="00C77923">
        <w:rPr>
          <w:rFonts w:eastAsiaTheme="minorEastAsia"/>
          <w:lang w:val="en-US"/>
        </w:rPr>
        <w:t>. That is</w:t>
      </w:r>
      <w:r w:rsidR="00DE35E5" w:rsidRPr="00C77923">
        <w:rPr>
          <w:rFonts w:eastAsiaTheme="minorEastAsia"/>
          <w:lang w:val="en-US"/>
        </w:rPr>
        <w:t>,</w:t>
      </w:r>
      <w:r w:rsidRPr="00C77923">
        <w:rPr>
          <w:rFonts w:eastAsiaTheme="minorEastAsia"/>
          <w:lang w:val="en-US"/>
        </w:rPr>
        <w:t xml:space="preserve"> the ideal distance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*</m:t>
            </m:r>
          </m:sup>
        </m:sSubSup>
      </m:oMath>
      <w:r w:rsidRPr="00C77923">
        <w:rPr>
          <w:rFonts w:eastAsiaTheme="minorEastAsia"/>
          <w:lang w:val="en-US"/>
        </w:rPr>
        <w:t xml:space="preserve"> that the second car is trying to keep with respect to the first car is given by</w:t>
      </w:r>
    </w:p>
    <w:p w14:paraId="0C2FDD77" w14:textId="6C840282" w:rsidR="009945CE" w:rsidRPr="00C77923" w:rsidRDefault="009B557F" w:rsidP="00A6255D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72B9E87A" w14:textId="4F17ED1A" w:rsidR="009871B5" w:rsidRPr="00C77923" w:rsidRDefault="009871B5" w:rsidP="00A6255D">
      <w:pPr>
        <w:rPr>
          <w:rFonts w:eastAsiaTheme="minorEastAsia"/>
          <w:lang w:val="en-US"/>
        </w:rPr>
      </w:pPr>
      <w:proofErr w:type="gramStart"/>
      <w:r w:rsidRPr="00C77923">
        <w:rPr>
          <w:rFonts w:eastAsiaTheme="minorEastAsia"/>
          <w:lang w:val="en-US"/>
        </w:rPr>
        <w:t>Generally</w:t>
      </w:r>
      <w:proofErr w:type="gramEnd"/>
      <w:r w:rsidRPr="00C77923">
        <w:rPr>
          <w:rFonts w:eastAsiaTheme="minorEastAsia"/>
          <w:lang w:val="en-US"/>
        </w:rPr>
        <w:t xml:space="preserve"> the driver in the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Pr="00C77923">
        <w:rPr>
          <w:rFonts w:eastAsiaTheme="minorEastAsia"/>
          <w:lang w:val="en-US"/>
        </w:rPr>
        <w:t>’th car is trying to keep a distance</w:t>
      </w:r>
      <w:r w:rsidR="00DE35E5" w:rsidRPr="00C77923">
        <w:rPr>
          <w:rFonts w:eastAsiaTheme="minorEastAsia"/>
          <w:lang w:val="en-US"/>
        </w:rPr>
        <w:t xml:space="preserve"> to the next car of</w:t>
      </w:r>
    </w:p>
    <w:p w14:paraId="7E75DD65" w14:textId="3813B03F" w:rsidR="009871B5" w:rsidRPr="00C77923" w:rsidRDefault="009B557F" w:rsidP="009871B5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14:paraId="6E42CBBB" w14:textId="4BA4B56C" w:rsidR="009871B5" w:rsidRPr="00C77923" w:rsidRDefault="00FF111C" w:rsidP="00A6255D">
      <w:pPr>
        <w:rPr>
          <w:rFonts w:eastAsiaTheme="minorEastAsia"/>
          <w:lang w:val="en-US"/>
        </w:rPr>
      </w:pPr>
      <w:r w:rsidRPr="00C77923">
        <w:rPr>
          <w:lang w:val="en-US"/>
        </w:rPr>
        <w:t>The actual distance</w:t>
      </w:r>
      <w:r w:rsidR="00634B13" w:rsidRPr="00C77923">
        <w:rPr>
          <w:lang w:val="en-US"/>
        </w:rPr>
        <w:t xml:space="preserve"> between the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="00634B13" w:rsidRPr="00C77923">
        <w:rPr>
          <w:rFonts w:eastAsiaTheme="minorEastAsia"/>
          <w:lang w:val="en-US"/>
        </w:rPr>
        <w:t>’th car and the next</w:t>
      </w:r>
      <w:r w:rsidRPr="00C77923">
        <w:rPr>
          <w:lang w:val="en-US"/>
        </w:rPr>
        <w:t xml:space="preserve"> is given by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i-1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Pr="00C77923">
        <w:rPr>
          <w:rFonts w:eastAsiaTheme="minorEastAsia"/>
          <w:lang w:val="en-US"/>
        </w:rPr>
        <w:t xml:space="preserve">. A driver uses the gas pedal to modify its car velocity such as to minimize the difference 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*</m:t>
            </m:r>
          </m:sup>
        </m:sSubSup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634B13" w:rsidRPr="00C77923">
        <w:rPr>
          <w:rFonts w:eastAsiaTheme="minorEastAsia"/>
          <w:lang w:val="en-US"/>
        </w:rPr>
        <w:t xml:space="preserve">. This can be modelled by a first order differential equation (later in the course you will learn that this is a simple proportional-controller) </w:t>
      </w:r>
    </w:p>
    <w:p w14:paraId="36DBFAE7" w14:textId="4D4FBC4A" w:rsidR="00E9119F" w:rsidRPr="00C77923" w:rsidRDefault="009B557F" w:rsidP="00E9119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E9F7603" w14:textId="10E42D1B" w:rsidR="00634B13" w:rsidRPr="00C77923" w:rsidRDefault="00634B13" w:rsidP="00E9119F">
      <w:p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C77923">
        <w:rPr>
          <w:rFonts w:eastAsiaTheme="minorEastAsia"/>
          <w:lang w:val="en-US"/>
        </w:rPr>
        <w:t xml:space="preserve"> is a constant that depends on the driver, and models how aggressive is</w:t>
      </w:r>
      <w:r w:rsidR="00DE35E5" w:rsidRPr="00C77923">
        <w:rPr>
          <w:rFonts w:eastAsiaTheme="minorEastAsia"/>
          <w:lang w:val="en-US"/>
        </w:rPr>
        <w:t xml:space="preserve"> his</w:t>
      </w:r>
      <w:r w:rsidRPr="00C77923">
        <w:rPr>
          <w:rFonts w:eastAsiaTheme="minorEastAsia"/>
          <w:lang w:val="en-US"/>
        </w:rPr>
        <w:t xml:space="preserve"> response </w:t>
      </w:r>
      <w:r w:rsidR="00DE35E5" w:rsidRPr="00C77923">
        <w:rPr>
          <w:rFonts w:eastAsiaTheme="minorEastAsia"/>
          <w:lang w:val="en-US"/>
        </w:rPr>
        <w:t>in order</w:t>
      </w:r>
      <w:r w:rsidRPr="00C77923">
        <w:rPr>
          <w:rFonts w:eastAsiaTheme="minorEastAsia"/>
          <w:lang w:val="en-US"/>
        </w:rPr>
        <w:t xml:space="preserve"> to try to keep the desired distance to the next car.  </w:t>
      </w:r>
    </w:p>
    <w:p w14:paraId="1D8D195A" w14:textId="5EB7C65A" w:rsidR="00634B13" w:rsidRPr="00C77923" w:rsidRDefault="00634B13" w:rsidP="00F504E7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>Consider that you are asked to simulate the system and build a state space model with the following state</w:t>
      </w:r>
    </w:p>
    <w:p w14:paraId="4B414941" w14:textId="6804D9D8" w:rsidR="00634B13" w:rsidRPr="00C77923" w:rsidRDefault="00634B13" w:rsidP="00E9119F">
      <w:pPr>
        <w:rPr>
          <w:rFonts w:eastAsiaTheme="minorEastAsia"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w:lastRenderedPageBreak/>
            <m:t>x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2N×1</m:t>
              </m:r>
            </m:sup>
          </m:sSup>
        </m:oMath>
      </m:oMathPara>
    </w:p>
    <w:p w14:paraId="47897A95" w14:textId="430458A6" w:rsidR="00E9119F" w:rsidRPr="00C77923" w:rsidRDefault="00634B13" w:rsidP="00A6255D">
      <w:pPr>
        <w:rPr>
          <w:lang w:val="en-US"/>
        </w:rPr>
      </w:pPr>
      <w:r w:rsidRPr="00C77923">
        <w:rPr>
          <w:lang w:val="en-US"/>
        </w:rPr>
        <w:t>which is obtained by stacking all the car positions and velocities in a column vector.</w:t>
      </w:r>
      <w:r w:rsidR="00E32D2B" w:rsidRPr="00C77923">
        <w:rPr>
          <w:lang w:val="en-US"/>
        </w:rPr>
        <w:t xml:space="preserve"> Also, consider the acceleration of the first car as the input,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=u</m:t>
        </m:r>
      </m:oMath>
      <w:r w:rsidR="00E32D2B" w:rsidRPr="00C77923">
        <w:rPr>
          <w:rFonts w:eastAsiaTheme="minorEastAsia"/>
          <w:lang w:val="en-US"/>
        </w:rPr>
        <w:t xml:space="preserve">. </w:t>
      </w:r>
      <w:r w:rsidR="00E32D2B" w:rsidRPr="00C77923">
        <w:rPr>
          <w:lang w:val="en-US"/>
        </w:rPr>
        <w:t>Write the system equations in state space form</w:t>
      </w:r>
    </w:p>
    <w:p w14:paraId="77DFCC8A" w14:textId="13A31F6A" w:rsidR="00E32D2B" w:rsidRPr="00C77923" w:rsidRDefault="009B557F" w:rsidP="00A6255D">
      <w:pPr>
        <w:rPr>
          <w:rFonts w:eastAsiaTheme="minorEastAsia"/>
          <w:b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x,u</m:t>
              </m:r>
            </m:e>
          </m:d>
        </m:oMath>
      </m:oMathPara>
    </w:p>
    <w:p w14:paraId="19051159" w14:textId="77777777" w:rsidR="00E32D2B" w:rsidRPr="00C77923" w:rsidRDefault="00E32D2B" w:rsidP="00A6255D">
      <w:pPr>
        <w:rPr>
          <w:rFonts w:eastAsiaTheme="minorEastAsia"/>
          <w:b/>
          <w:lang w:val="en-US"/>
        </w:rPr>
      </w:pPr>
    </w:p>
    <w:p w14:paraId="39E7D08F" w14:textId="51CB0513" w:rsidR="00E32D2B" w:rsidRPr="00C77923" w:rsidRDefault="00E32D2B" w:rsidP="00F504E7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 xml:space="preserve">Write the system equations in the form of a continuous time linear system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Ax</m:t>
        </m:r>
        <m:r>
          <w:rPr>
            <w:rFonts w:ascii="Cambria Math" w:eastAsiaTheme="minorEastAsia" w:hAnsi="Cambria Math"/>
            <w:lang w:val="en-US"/>
          </w:rPr>
          <m:t>+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  <w:lang w:val="en-US"/>
          </w:rPr>
          <m:t>u</m:t>
        </m:r>
      </m:oMath>
      <w:r w:rsidRPr="00C77923">
        <w:rPr>
          <w:rFonts w:eastAsiaTheme="minorEastAsia"/>
          <w:lang w:val="en-US"/>
        </w:rPr>
        <w:t xml:space="preserve">, where </w:t>
      </w:r>
      <m:oMath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N×2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 w:rsidRPr="00C77923">
        <w:rPr>
          <w:rFonts w:eastAsiaTheme="minorEastAsia"/>
          <w:b/>
          <w:lang w:val="en-US"/>
        </w:rPr>
        <w:t xml:space="preserve">, </w:t>
      </w:r>
      <m:oMath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N×1</m:t>
            </m:r>
          </m:sup>
        </m:sSup>
      </m:oMath>
    </w:p>
    <w:p w14:paraId="177EE708" w14:textId="5BF4CC43" w:rsidR="00F504E7" w:rsidRPr="00F504E7" w:rsidRDefault="00F504E7" w:rsidP="00F504E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Simulate the system using forward Euler method. Chose car starting positions, the initial velocity of the first car. Assume the first car keeps constant velocity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=u=0.</m:t>
        </m:r>
      </m:oMath>
      <w:r w:rsidRPr="00C77923">
        <w:rPr>
          <w:rFonts w:eastAsiaTheme="minorEastAsia"/>
          <w:lang w:val="en-US"/>
        </w:rPr>
        <w:t xml:space="preserve"> </w:t>
      </w:r>
      <w:r>
        <w:rPr>
          <w:lang w:val="en-US"/>
        </w:rPr>
        <w:t xml:space="preserve"> Choose driver constants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</w:rPr>
          <m:t>⋯=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=0.3</m:t>
        </m:r>
      </m:oMath>
    </w:p>
    <w:p w14:paraId="389B7181" w14:textId="1C07D23D" w:rsidR="00F504E7" w:rsidRDefault="00F504E7" w:rsidP="00F504E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rFonts w:eastAsiaTheme="minorEastAsia"/>
          <w:lang w:val="en-US"/>
        </w:rPr>
        <w:t xml:space="preserve">Repeat now using a sinusoidal acceleration for the first car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(t)=u(t)=2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0.1πt</m:t>
                </m:r>
              </m:e>
            </m:d>
          </m:e>
        </m:func>
      </m:oMath>
    </w:p>
    <w:p w14:paraId="06FA9CCA" w14:textId="77777777" w:rsidR="00F504E7" w:rsidRDefault="00F504E7" w:rsidP="00F504E7">
      <w:pPr>
        <w:pStyle w:val="ListParagraph"/>
        <w:rPr>
          <w:lang w:val="en-US"/>
        </w:rPr>
      </w:pPr>
    </w:p>
    <w:p w14:paraId="7C248397" w14:textId="2B98439D" w:rsidR="00395C6C" w:rsidRPr="00C77923" w:rsidRDefault="0044098F" w:rsidP="00F504E7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>In the</w:t>
      </w:r>
      <w:r w:rsidR="00334DF2" w:rsidRPr="00C77923">
        <w:rPr>
          <w:lang w:val="en-US"/>
        </w:rPr>
        <w:t xml:space="preserve"> video</w:t>
      </w:r>
      <w:r w:rsidRPr="00C77923">
        <w:rPr>
          <w:lang w:val="en-US"/>
        </w:rPr>
        <w:t xml:space="preserve"> “The simple solution to traffic”</w:t>
      </w:r>
      <w:r w:rsidR="00334DF2" w:rsidRPr="00C77923">
        <w:rPr>
          <w:lang w:val="en-US"/>
        </w:rPr>
        <w:t xml:space="preserve"> </w:t>
      </w:r>
      <w:hyperlink r:id="rId11" w:history="1">
        <w:r w:rsidRPr="00C77923">
          <w:rPr>
            <w:rStyle w:val="Hyperlink"/>
            <w:lang w:val="en-US"/>
          </w:rPr>
          <w:t>https://www.youtube.com/watch?v=iHzzSao6ypE</w:t>
        </w:r>
      </w:hyperlink>
      <w:r w:rsidRPr="00C77923">
        <w:rPr>
          <w:lang w:val="en-US"/>
        </w:rPr>
        <w:t xml:space="preserve"> </w:t>
      </w:r>
      <w:r w:rsidR="00334DF2" w:rsidRPr="00C77923">
        <w:rPr>
          <w:lang w:val="en-US"/>
        </w:rPr>
        <w:t xml:space="preserve">it is suggested that </w:t>
      </w:r>
      <w:r w:rsidR="005324D6" w:rsidRPr="00C77923">
        <w:rPr>
          <w:lang w:val="en-US"/>
        </w:rPr>
        <w:t xml:space="preserve">by </w:t>
      </w:r>
      <w:r w:rsidR="00D07FF9" w:rsidRPr="00C77923">
        <w:rPr>
          <w:lang w:val="en-US"/>
        </w:rPr>
        <w:t>choosing</w:t>
      </w:r>
      <w:r w:rsidR="005324D6" w:rsidRPr="00C77923">
        <w:rPr>
          <w:lang w:val="en-US"/>
        </w:rPr>
        <w:t xml:space="preserve"> a very different driving strategy, it could be possible to reduce traffic jams. </w:t>
      </w:r>
      <w:r w:rsidR="004E4D9E">
        <w:rPr>
          <w:lang w:val="en-US"/>
        </w:rPr>
        <w:t>You are a control systems engineer and are skeptic about the video, so decide that you want to simulate the system to try to find out whether</w:t>
      </w:r>
      <w:bookmarkStart w:id="0" w:name="_GoBack"/>
      <w:bookmarkEnd w:id="0"/>
      <w:r w:rsidR="004E4D9E">
        <w:rPr>
          <w:lang w:val="en-US"/>
        </w:rPr>
        <w:t xml:space="preserve"> the claims in the video make any sense. </w:t>
      </w:r>
      <w:r w:rsidR="005324D6" w:rsidRPr="00C77923">
        <w:rPr>
          <w:lang w:val="en-US"/>
        </w:rPr>
        <w:t>The strategy is that each driver tries to keep an equal distance between the next and previous car.</w:t>
      </w:r>
      <w:r w:rsidR="002E570C">
        <w:rPr>
          <w:lang w:val="en-US"/>
        </w:rPr>
        <w:t xml:space="preserve"> As a first approach</w:t>
      </w:r>
      <w:r w:rsidR="00666A28" w:rsidRPr="00C77923">
        <w:rPr>
          <w:lang w:val="en-US"/>
        </w:rPr>
        <w:t xml:space="preserve"> assume </w:t>
      </w:r>
      <w:r w:rsidR="002E570C">
        <w:rPr>
          <w:lang w:val="en-US"/>
        </w:rPr>
        <w:t xml:space="preserve">that </w:t>
      </w:r>
      <w:r w:rsidR="00666A28" w:rsidRPr="00C77923">
        <w:rPr>
          <w:lang w:val="en-US"/>
        </w:rPr>
        <w:t>the drivers</w:t>
      </w:r>
      <w:r w:rsidR="005324D6" w:rsidRPr="00C77923">
        <w:rPr>
          <w:lang w:val="en-US"/>
        </w:rPr>
        <w:t xml:space="preserve"> can be modelled by a simple proportional control law </w:t>
      </w:r>
      <w:r w:rsidR="002E570C">
        <w:rPr>
          <w:lang w:val="en-US"/>
        </w:rPr>
        <w:t xml:space="preserve">in which the driver tries to keep the difference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i+1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2E570C">
        <w:rPr>
          <w:rFonts w:eastAsiaTheme="minorEastAsia"/>
          <w:lang w:val="en-US"/>
        </w:rPr>
        <w:t xml:space="preserve"> equal to zero, where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2E570C">
        <w:rPr>
          <w:rFonts w:eastAsiaTheme="minorEastAsia"/>
          <w:lang w:val="en-US"/>
        </w:rPr>
        <w:t xml:space="preserve"> is the distance to the next car:</w:t>
      </w:r>
    </w:p>
    <w:p w14:paraId="152881F6" w14:textId="2764EE16" w:rsidR="005324D6" w:rsidRPr="002E570C" w:rsidRDefault="009B557F" w:rsidP="005324D6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14:paraId="64A8AEDA" w14:textId="2A517B42" w:rsidR="002E570C" w:rsidRPr="00C77923" w:rsidRDefault="002E570C" w:rsidP="005324D6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i+1</m:t>
            </m:r>
          </m:sub>
        </m:sSub>
      </m:oMath>
      <w:r>
        <w:rPr>
          <w:rFonts w:eastAsiaTheme="minorEastAsia"/>
          <w:lang w:val="en-US"/>
        </w:rPr>
        <w:t xml:space="preserve"> is the distance to the car behind:</w:t>
      </w:r>
    </w:p>
    <w:p w14:paraId="7C20E61B" w14:textId="3BCC18A0" w:rsidR="005324D6" w:rsidRPr="00C77923" w:rsidRDefault="009B557F" w:rsidP="005324D6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b>
              </m:sSub>
            </m:e>
          </m:d>
        </m:oMath>
      </m:oMathPara>
    </w:p>
    <w:p w14:paraId="2889466D" w14:textId="7C2F12FD" w:rsidR="005324D6" w:rsidRPr="00C77923" w:rsidRDefault="009B557F" w:rsidP="005324D6">
      <w:pPr>
        <w:ind w:left="36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</m:d>
        </m:oMath>
      </m:oMathPara>
    </w:p>
    <w:p w14:paraId="53C2B9B1" w14:textId="06A12B8E" w:rsidR="005324D6" w:rsidRPr="00C77923" w:rsidRDefault="00D07FF9" w:rsidP="00D07FF9">
      <w:pPr>
        <w:ind w:left="708"/>
        <w:rPr>
          <w:rFonts w:eastAsiaTheme="minorEastAsia"/>
          <w:lang w:val="en-US"/>
        </w:rPr>
      </w:pPr>
      <w:r w:rsidRPr="00C77923">
        <w:rPr>
          <w:lang w:val="en-US"/>
        </w:rPr>
        <w:t xml:space="preserve">where again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C77923">
        <w:rPr>
          <w:rFonts w:eastAsiaTheme="minorEastAsia"/>
          <w:lang w:val="en-US"/>
        </w:rPr>
        <w:t xml:space="preserve"> is a driver dependent constant which represents how aggressive is the driver in following the rule.</w:t>
      </w:r>
      <w:r w:rsidRPr="00C77923">
        <w:rPr>
          <w:lang w:val="en-US"/>
        </w:rPr>
        <w:t xml:space="preserve"> </w:t>
      </w:r>
      <w:r w:rsidR="005324D6" w:rsidRPr="00C77923">
        <w:rPr>
          <w:lang w:val="en-US"/>
        </w:rPr>
        <w:t>The first vehicle follows</w:t>
      </w:r>
      <w:r w:rsidRPr="00C77923">
        <w:rPr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=u</m:t>
        </m:r>
      </m:oMath>
      <w:r w:rsidRPr="00C77923">
        <w:rPr>
          <w:rFonts w:eastAsiaTheme="minorEastAsia"/>
          <w:lang w:val="en-US"/>
        </w:rPr>
        <w:t xml:space="preserve"> </w:t>
      </w:r>
      <w:r w:rsidR="005324D6" w:rsidRPr="00C77923">
        <w:rPr>
          <w:rFonts w:eastAsiaTheme="minorEastAsia"/>
          <w:lang w:val="en-US"/>
        </w:rPr>
        <w:t xml:space="preserve">where </w:t>
      </w:r>
      <m:oMath>
        <m:r>
          <w:rPr>
            <w:rFonts w:ascii="Cambria Math" w:eastAsiaTheme="minorEastAsia" w:hAnsi="Cambria Math"/>
            <w:lang w:val="en-US"/>
          </w:rPr>
          <m:t>u</m:t>
        </m:r>
      </m:oMath>
      <w:r w:rsidR="005324D6" w:rsidRPr="00C77923">
        <w:rPr>
          <w:rFonts w:eastAsiaTheme="minorEastAsia"/>
          <w:lang w:val="en-US"/>
        </w:rPr>
        <w:t xml:space="preserve"> is considered an input signal. The last vehicle </w:t>
      </w:r>
      <w:proofErr w:type="spellStart"/>
      <w:r w:rsidR="005324D6" w:rsidRPr="00C77923">
        <w:rPr>
          <w:rFonts w:eastAsiaTheme="minorEastAsia"/>
          <w:lang w:val="en-US"/>
        </w:rPr>
        <w:t>can not</w:t>
      </w:r>
      <w:proofErr w:type="spellEnd"/>
      <w:r w:rsidR="005324D6" w:rsidRPr="00C77923">
        <w:rPr>
          <w:rFonts w:eastAsiaTheme="minorEastAsia"/>
          <w:lang w:val="en-US"/>
        </w:rPr>
        <w:t xml:space="preserve"> compute distance to the car behind, therefore </w:t>
      </w:r>
      <w:r w:rsidR="0035712F" w:rsidRPr="00C77923">
        <w:rPr>
          <w:rFonts w:eastAsiaTheme="minorEastAsia"/>
          <w:lang w:val="en-US"/>
        </w:rPr>
        <w:t>you can assume that the last vehicle follows the standard 3 seconds distance rule:</w:t>
      </w:r>
    </w:p>
    <w:p w14:paraId="635BF39B" w14:textId="08437C75" w:rsidR="0035712F" w:rsidRPr="00C77923" w:rsidRDefault="009B557F" w:rsidP="005324D6">
      <w:pPr>
        <w:ind w:left="708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(3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522C127C" w14:textId="73E29AD7" w:rsidR="005324D6" w:rsidRPr="00C77923" w:rsidRDefault="005324D6" w:rsidP="005324D6">
      <w:pPr>
        <w:ind w:left="708"/>
        <w:rPr>
          <w:rFonts w:eastAsiaTheme="minorEastAsia"/>
          <w:lang w:val="en-US"/>
        </w:rPr>
      </w:pPr>
      <w:r w:rsidRPr="00C77923">
        <w:rPr>
          <w:lang w:val="en-US"/>
        </w:rPr>
        <w:t xml:space="preserve">Write the system equations in state space form </w:t>
      </w:r>
      <m:oMath>
        <m:acc>
          <m:accPr>
            <m:chr m:val="̇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x,</m:t>
            </m:r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</m:d>
      </m:oMath>
      <w:r w:rsidRPr="00C77923">
        <w:rPr>
          <w:lang w:val="en-US"/>
        </w:rPr>
        <w:t xml:space="preserve"> with </w:t>
      </w:r>
      <m:oMath>
        <m:r>
          <w:rPr>
            <w:rFonts w:ascii="Cambria Math" w:eastAsiaTheme="minorEastAsia" w:hAnsi="Cambria Math"/>
            <w:lang w:val="en-US"/>
          </w:rPr>
          <m:t>u=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Pr="00C77923">
        <w:rPr>
          <w:rFonts w:eastAsiaTheme="minorEastAsia"/>
          <w:lang w:val="en-US"/>
        </w:rPr>
        <w:t xml:space="preserve"> the acceleration of the first car.</w:t>
      </w:r>
    </w:p>
    <w:p w14:paraId="32236FE7" w14:textId="514194C3" w:rsidR="007D418F" w:rsidRPr="00F504E7" w:rsidRDefault="007D418F" w:rsidP="007D418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Simulate the system using forward Euler method. Chose car starting positions, the initial velocity of the first car. Assume the first car keeps constant velocity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=u=0.</m:t>
        </m:r>
      </m:oMath>
      <w:r w:rsidRPr="00C77923">
        <w:rPr>
          <w:rFonts w:eastAsiaTheme="minorEastAsia"/>
          <w:lang w:val="en-US"/>
        </w:rPr>
        <w:t xml:space="preserve"> </w:t>
      </w:r>
      <w:r>
        <w:rPr>
          <w:lang w:val="en-US"/>
        </w:rPr>
        <w:t xml:space="preserve"> Choose driver constants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</w:rPr>
          <m:t>⋯=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=0.05</m:t>
        </m:r>
      </m:oMath>
    </w:p>
    <w:p w14:paraId="4B932E69" w14:textId="13E2F92B" w:rsidR="005324D6" w:rsidRPr="007D418F" w:rsidRDefault="005324D6" w:rsidP="007D418F">
      <w:pPr>
        <w:pStyle w:val="ListParagraph"/>
        <w:rPr>
          <w:lang w:val="en-US"/>
        </w:rPr>
      </w:pPr>
    </w:p>
    <w:p w14:paraId="311FA862" w14:textId="77777777" w:rsidR="005324D6" w:rsidRPr="00C77923" w:rsidRDefault="005324D6" w:rsidP="005324D6">
      <w:pPr>
        <w:ind w:left="708"/>
        <w:rPr>
          <w:rFonts w:eastAsiaTheme="minorEastAsia"/>
          <w:lang w:val="en-US"/>
        </w:rPr>
      </w:pPr>
    </w:p>
    <w:p w14:paraId="575B2643" w14:textId="77777777" w:rsidR="005324D6" w:rsidRPr="00C77923" w:rsidRDefault="005324D6" w:rsidP="005324D6">
      <w:pPr>
        <w:ind w:left="708"/>
        <w:rPr>
          <w:lang w:val="en-US"/>
        </w:rPr>
      </w:pPr>
    </w:p>
    <w:p w14:paraId="27B6310F" w14:textId="77777777" w:rsidR="005324D6" w:rsidRPr="00C77923" w:rsidRDefault="005324D6" w:rsidP="005324D6">
      <w:pPr>
        <w:rPr>
          <w:rFonts w:eastAsiaTheme="minorEastAsia"/>
          <w:lang w:val="en-US"/>
        </w:rPr>
      </w:pPr>
    </w:p>
    <w:p w14:paraId="412AA868" w14:textId="77777777" w:rsidR="005324D6" w:rsidRPr="00C77923" w:rsidRDefault="005324D6" w:rsidP="005324D6">
      <w:pPr>
        <w:pStyle w:val="ListParagraph"/>
        <w:rPr>
          <w:lang w:val="en-US"/>
        </w:rPr>
      </w:pPr>
    </w:p>
    <w:sectPr w:rsidR="005324D6" w:rsidRPr="00C77923" w:rsidSect="00D445F7">
      <w:headerReference w:type="default" r:id="rId12"/>
      <w:pgSz w:w="11906" w:h="16838"/>
      <w:pgMar w:top="680" w:right="1134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81D1F9" w14:textId="77777777" w:rsidR="009B557F" w:rsidRDefault="009B557F" w:rsidP="006C2E86">
      <w:pPr>
        <w:spacing w:after="0" w:line="240" w:lineRule="auto"/>
      </w:pPr>
      <w:r>
        <w:separator/>
      </w:r>
    </w:p>
  </w:endnote>
  <w:endnote w:type="continuationSeparator" w:id="0">
    <w:p w14:paraId="7BA20673" w14:textId="77777777" w:rsidR="009B557F" w:rsidRDefault="009B557F" w:rsidP="006C2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15774A" w14:textId="77777777" w:rsidR="009B557F" w:rsidRDefault="009B557F" w:rsidP="006C2E86">
      <w:pPr>
        <w:spacing w:after="0" w:line="240" w:lineRule="auto"/>
      </w:pPr>
      <w:r>
        <w:separator/>
      </w:r>
    </w:p>
  </w:footnote>
  <w:footnote w:type="continuationSeparator" w:id="0">
    <w:p w14:paraId="3CF75A82" w14:textId="77777777" w:rsidR="009B557F" w:rsidRDefault="009B557F" w:rsidP="006C2E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B7D" w14:textId="77777777" w:rsidR="00F504E7" w:rsidRDefault="00F504E7" w:rsidP="006C2E86">
    <w:pPr>
      <w:pStyle w:val="Header"/>
      <w:jc w:val="right"/>
    </w:pPr>
    <w:r>
      <w:rPr>
        <w:noProof/>
        <w:lang w:val="en-US"/>
      </w:rPr>
      <w:drawing>
        <wp:inline distT="0" distB="0" distL="0" distR="0" wp14:anchorId="0C12FEE7" wp14:editId="4FC9A8B4">
          <wp:extent cx="764745" cy="820800"/>
          <wp:effectExtent l="0" t="0" r="0" b="0"/>
          <wp:docPr id="32" name="Bild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ioa Logo s-h ori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745" cy="820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303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4885C4F"/>
    <w:multiLevelType w:val="hybridMultilevel"/>
    <w:tmpl w:val="9CA6089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1B3C24"/>
    <w:multiLevelType w:val="hybridMultilevel"/>
    <w:tmpl w:val="FE20DD5E"/>
    <w:lvl w:ilvl="0" w:tplc="04090011">
      <w:start w:val="1"/>
      <w:numFmt w:val="decimal"/>
      <w:lvlText w:val="%1)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1839702C"/>
    <w:multiLevelType w:val="hybridMultilevel"/>
    <w:tmpl w:val="35A66B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3F01EC"/>
    <w:multiLevelType w:val="hybridMultilevel"/>
    <w:tmpl w:val="3856A51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6A121BB"/>
    <w:multiLevelType w:val="hybridMultilevel"/>
    <w:tmpl w:val="844A85C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AD64A5"/>
    <w:multiLevelType w:val="hybridMultilevel"/>
    <w:tmpl w:val="78BADB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752238"/>
    <w:multiLevelType w:val="hybridMultilevel"/>
    <w:tmpl w:val="B4A25EB0"/>
    <w:lvl w:ilvl="0" w:tplc="04090011">
      <w:start w:val="1"/>
      <w:numFmt w:val="decimal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3CC91D96"/>
    <w:multiLevelType w:val="hybridMultilevel"/>
    <w:tmpl w:val="74FC7CA8"/>
    <w:lvl w:ilvl="0" w:tplc="04090011">
      <w:start w:val="1"/>
      <w:numFmt w:val="decimal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3FFA0E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04556ED"/>
    <w:multiLevelType w:val="hybridMultilevel"/>
    <w:tmpl w:val="386CFE4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A4E5D96"/>
    <w:multiLevelType w:val="hybridMultilevel"/>
    <w:tmpl w:val="6A0240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3A3C63"/>
    <w:multiLevelType w:val="hybridMultilevel"/>
    <w:tmpl w:val="E17CD75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3C148B"/>
    <w:multiLevelType w:val="hybridMultilevel"/>
    <w:tmpl w:val="77B02816"/>
    <w:lvl w:ilvl="0" w:tplc="04090019">
      <w:start w:val="1"/>
      <w:numFmt w:val="lowerLetter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4EDD3D07"/>
    <w:multiLevelType w:val="hybridMultilevel"/>
    <w:tmpl w:val="DF4E32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333247"/>
    <w:multiLevelType w:val="hybridMultilevel"/>
    <w:tmpl w:val="F5F8B17C"/>
    <w:lvl w:ilvl="0" w:tplc="04090011">
      <w:start w:val="1"/>
      <w:numFmt w:val="decimal"/>
      <w:lvlText w:val="%1)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5DF3788B"/>
    <w:multiLevelType w:val="hybridMultilevel"/>
    <w:tmpl w:val="AA44843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2C57B01"/>
    <w:multiLevelType w:val="hybridMultilevel"/>
    <w:tmpl w:val="74AEC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BB3508"/>
    <w:multiLevelType w:val="hybridMultilevel"/>
    <w:tmpl w:val="45BC9D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6C734F4"/>
    <w:multiLevelType w:val="hybridMultilevel"/>
    <w:tmpl w:val="52E82258"/>
    <w:lvl w:ilvl="0" w:tplc="04090011">
      <w:start w:val="1"/>
      <w:numFmt w:val="decimal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69C8696F"/>
    <w:multiLevelType w:val="hybridMultilevel"/>
    <w:tmpl w:val="23E08A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3A0FE2"/>
    <w:multiLevelType w:val="hybridMultilevel"/>
    <w:tmpl w:val="0F72FA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9079A4"/>
    <w:multiLevelType w:val="hybridMultilevel"/>
    <w:tmpl w:val="393286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9"/>
  </w:num>
  <w:num w:numId="4">
    <w:abstractNumId w:val="4"/>
  </w:num>
  <w:num w:numId="5">
    <w:abstractNumId w:val="18"/>
  </w:num>
  <w:num w:numId="6">
    <w:abstractNumId w:val="3"/>
  </w:num>
  <w:num w:numId="7">
    <w:abstractNumId w:val="13"/>
  </w:num>
  <w:num w:numId="8">
    <w:abstractNumId w:val="20"/>
  </w:num>
  <w:num w:numId="9">
    <w:abstractNumId w:val="10"/>
  </w:num>
  <w:num w:numId="10">
    <w:abstractNumId w:val="7"/>
  </w:num>
  <w:num w:numId="11">
    <w:abstractNumId w:val="2"/>
  </w:num>
  <w:num w:numId="12">
    <w:abstractNumId w:val="8"/>
  </w:num>
  <w:num w:numId="13">
    <w:abstractNumId w:val="16"/>
  </w:num>
  <w:num w:numId="14">
    <w:abstractNumId w:val="12"/>
  </w:num>
  <w:num w:numId="15">
    <w:abstractNumId w:val="11"/>
  </w:num>
  <w:num w:numId="16">
    <w:abstractNumId w:val="21"/>
  </w:num>
  <w:num w:numId="17">
    <w:abstractNumId w:val="19"/>
  </w:num>
  <w:num w:numId="18">
    <w:abstractNumId w:val="15"/>
  </w:num>
  <w:num w:numId="19">
    <w:abstractNumId w:val="22"/>
  </w:num>
  <w:num w:numId="20">
    <w:abstractNumId w:val="14"/>
  </w:num>
  <w:num w:numId="21">
    <w:abstractNumId w:val="6"/>
  </w:num>
  <w:num w:numId="22">
    <w:abstractNumId w:val="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CB8"/>
    <w:rsid w:val="00001D8D"/>
    <w:rsid w:val="00001E04"/>
    <w:rsid w:val="00005362"/>
    <w:rsid w:val="00016F9E"/>
    <w:rsid w:val="00037ABF"/>
    <w:rsid w:val="000775F3"/>
    <w:rsid w:val="00080588"/>
    <w:rsid w:val="0008425E"/>
    <w:rsid w:val="00084C64"/>
    <w:rsid w:val="00093602"/>
    <w:rsid w:val="000F3959"/>
    <w:rsid w:val="000F6921"/>
    <w:rsid w:val="001074AB"/>
    <w:rsid w:val="00114790"/>
    <w:rsid w:val="00140B37"/>
    <w:rsid w:val="001434AB"/>
    <w:rsid w:val="001573FE"/>
    <w:rsid w:val="00163353"/>
    <w:rsid w:val="001862E1"/>
    <w:rsid w:val="00186A3F"/>
    <w:rsid w:val="001B2113"/>
    <w:rsid w:val="001B6F02"/>
    <w:rsid w:val="00227765"/>
    <w:rsid w:val="00234FD9"/>
    <w:rsid w:val="002564A7"/>
    <w:rsid w:val="00275ED4"/>
    <w:rsid w:val="002E570C"/>
    <w:rsid w:val="002F6B96"/>
    <w:rsid w:val="00334DF2"/>
    <w:rsid w:val="0035712F"/>
    <w:rsid w:val="003608C4"/>
    <w:rsid w:val="00363602"/>
    <w:rsid w:val="00363693"/>
    <w:rsid w:val="00366290"/>
    <w:rsid w:val="00373D8B"/>
    <w:rsid w:val="00395C6C"/>
    <w:rsid w:val="003E1382"/>
    <w:rsid w:val="00403802"/>
    <w:rsid w:val="00415ED5"/>
    <w:rsid w:val="00426CB8"/>
    <w:rsid w:val="0044098F"/>
    <w:rsid w:val="00453F2D"/>
    <w:rsid w:val="00474AB8"/>
    <w:rsid w:val="00495657"/>
    <w:rsid w:val="004B3408"/>
    <w:rsid w:val="004D49D0"/>
    <w:rsid w:val="004E0AA6"/>
    <w:rsid w:val="004E4D9E"/>
    <w:rsid w:val="004F5113"/>
    <w:rsid w:val="004F6747"/>
    <w:rsid w:val="00515937"/>
    <w:rsid w:val="005324D6"/>
    <w:rsid w:val="005410AC"/>
    <w:rsid w:val="0055023D"/>
    <w:rsid w:val="00552BD3"/>
    <w:rsid w:val="00566DD9"/>
    <w:rsid w:val="0057492D"/>
    <w:rsid w:val="00594F2D"/>
    <w:rsid w:val="00597307"/>
    <w:rsid w:val="005B79B5"/>
    <w:rsid w:val="005C314E"/>
    <w:rsid w:val="00604F93"/>
    <w:rsid w:val="00634B13"/>
    <w:rsid w:val="00634D62"/>
    <w:rsid w:val="00666A28"/>
    <w:rsid w:val="006B32A7"/>
    <w:rsid w:val="006C2E86"/>
    <w:rsid w:val="006F123F"/>
    <w:rsid w:val="00702A30"/>
    <w:rsid w:val="00721DC4"/>
    <w:rsid w:val="00726D7F"/>
    <w:rsid w:val="00732D40"/>
    <w:rsid w:val="00741925"/>
    <w:rsid w:val="007737DF"/>
    <w:rsid w:val="00797B5B"/>
    <w:rsid w:val="007A47AF"/>
    <w:rsid w:val="007D418F"/>
    <w:rsid w:val="007E2976"/>
    <w:rsid w:val="007F4013"/>
    <w:rsid w:val="00803810"/>
    <w:rsid w:val="0083108C"/>
    <w:rsid w:val="0085798C"/>
    <w:rsid w:val="00897430"/>
    <w:rsid w:val="008B607D"/>
    <w:rsid w:val="008D0975"/>
    <w:rsid w:val="008D7229"/>
    <w:rsid w:val="00930A35"/>
    <w:rsid w:val="00940834"/>
    <w:rsid w:val="00945A2A"/>
    <w:rsid w:val="0095167E"/>
    <w:rsid w:val="00953310"/>
    <w:rsid w:val="00954F53"/>
    <w:rsid w:val="00966791"/>
    <w:rsid w:val="00984A8C"/>
    <w:rsid w:val="00986A53"/>
    <w:rsid w:val="009871B5"/>
    <w:rsid w:val="009945CE"/>
    <w:rsid w:val="00996DE9"/>
    <w:rsid w:val="009B557F"/>
    <w:rsid w:val="009E306E"/>
    <w:rsid w:val="00A16F76"/>
    <w:rsid w:val="00A360C3"/>
    <w:rsid w:val="00A41193"/>
    <w:rsid w:val="00A4170D"/>
    <w:rsid w:val="00A550A5"/>
    <w:rsid w:val="00A6255D"/>
    <w:rsid w:val="00A747E3"/>
    <w:rsid w:val="00A911AD"/>
    <w:rsid w:val="00A9657D"/>
    <w:rsid w:val="00A97F58"/>
    <w:rsid w:val="00AC465E"/>
    <w:rsid w:val="00AD1175"/>
    <w:rsid w:val="00AD6D29"/>
    <w:rsid w:val="00AE35AC"/>
    <w:rsid w:val="00AF1BE2"/>
    <w:rsid w:val="00AF6DAB"/>
    <w:rsid w:val="00B326D0"/>
    <w:rsid w:val="00B43F0F"/>
    <w:rsid w:val="00B63F17"/>
    <w:rsid w:val="00B7397C"/>
    <w:rsid w:val="00B821CD"/>
    <w:rsid w:val="00BB51DA"/>
    <w:rsid w:val="00BB7826"/>
    <w:rsid w:val="00BD6CE9"/>
    <w:rsid w:val="00BD7ACD"/>
    <w:rsid w:val="00BF2EBB"/>
    <w:rsid w:val="00C35A4D"/>
    <w:rsid w:val="00C35B7A"/>
    <w:rsid w:val="00C44A20"/>
    <w:rsid w:val="00C55636"/>
    <w:rsid w:val="00C77923"/>
    <w:rsid w:val="00C942D8"/>
    <w:rsid w:val="00CB590C"/>
    <w:rsid w:val="00CB7825"/>
    <w:rsid w:val="00CC2D11"/>
    <w:rsid w:val="00CD06F6"/>
    <w:rsid w:val="00CF43E5"/>
    <w:rsid w:val="00CF798B"/>
    <w:rsid w:val="00D07FF9"/>
    <w:rsid w:val="00D321EC"/>
    <w:rsid w:val="00D32ED9"/>
    <w:rsid w:val="00D36F1F"/>
    <w:rsid w:val="00D445F7"/>
    <w:rsid w:val="00D61D7A"/>
    <w:rsid w:val="00D94865"/>
    <w:rsid w:val="00DA30BD"/>
    <w:rsid w:val="00DD198F"/>
    <w:rsid w:val="00DD20F8"/>
    <w:rsid w:val="00DD32F2"/>
    <w:rsid w:val="00DE35E5"/>
    <w:rsid w:val="00DE4715"/>
    <w:rsid w:val="00DF05DA"/>
    <w:rsid w:val="00DF5E3C"/>
    <w:rsid w:val="00E1385D"/>
    <w:rsid w:val="00E32D2B"/>
    <w:rsid w:val="00E7281D"/>
    <w:rsid w:val="00E84DB6"/>
    <w:rsid w:val="00E9119F"/>
    <w:rsid w:val="00EA1DA1"/>
    <w:rsid w:val="00EB4B9A"/>
    <w:rsid w:val="00EB583B"/>
    <w:rsid w:val="00EC3E30"/>
    <w:rsid w:val="00ED05CE"/>
    <w:rsid w:val="00EE343D"/>
    <w:rsid w:val="00EF0A2F"/>
    <w:rsid w:val="00EF36C8"/>
    <w:rsid w:val="00F36B6F"/>
    <w:rsid w:val="00F504E7"/>
    <w:rsid w:val="00F54B3C"/>
    <w:rsid w:val="00F708B6"/>
    <w:rsid w:val="00F86D9D"/>
    <w:rsid w:val="00F87D7A"/>
    <w:rsid w:val="00FA4C62"/>
    <w:rsid w:val="00FB3F38"/>
    <w:rsid w:val="00FC5F41"/>
    <w:rsid w:val="00FD2678"/>
    <w:rsid w:val="00FE1A9F"/>
    <w:rsid w:val="00FE7657"/>
    <w:rsid w:val="00FF111C"/>
    <w:rsid w:val="00FF5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C688E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77923"/>
  </w:style>
  <w:style w:type="paragraph" w:styleId="Heading1">
    <w:name w:val="heading 1"/>
    <w:basedOn w:val="Normal"/>
    <w:next w:val="Normal"/>
    <w:link w:val="Heading1Char"/>
    <w:uiPriority w:val="9"/>
    <w:qFormat/>
    <w:rsid w:val="00FB3F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F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F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F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F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F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F3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F3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F3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E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E86"/>
  </w:style>
  <w:style w:type="paragraph" w:styleId="Footer">
    <w:name w:val="footer"/>
    <w:basedOn w:val="Normal"/>
    <w:link w:val="FooterChar"/>
    <w:uiPriority w:val="99"/>
    <w:unhideWhenUsed/>
    <w:rsid w:val="006C2E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E86"/>
  </w:style>
  <w:style w:type="paragraph" w:styleId="BalloonText">
    <w:name w:val="Balloon Text"/>
    <w:basedOn w:val="Normal"/>
    <w:link w:val="BalloonTextChar"/>
    <w:uiPriority w:val="99"/>
    <w:semiHidden/>
    <w:unhideWhenUsed/>
    <w:rsid w:val="006C2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E8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25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5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255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6255D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FB3F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F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F3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F3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F3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F3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F3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F3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F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FB3F3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6747"/>
    <w:rPr>
      <w:color w:val="808080"/>
    </w:rPr>
  </w:style>
  <w:style w:type="paragraph" w:styleId="NormalWeb">
    <w:name w:val="Normal (Web)"/>
    <w:basedOn w:val="Normal"/>
    <w:uiPriority w:val="99"/>
    <w:unhideWhenUsed/>
    <w:rsid w:val="004F67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0F69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4098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6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youtube.com/watch?v=iHzzSao6ypE" TargetMode="External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K:\alle\maler\HiOA-maler\HiOA%20-%20logo_e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K:\alle\maler\HiOA-maler\HiOA - logo_eng.dotx</Template>
  <TotalTime>6</TotalTime>
  <Pages>7</Pages>
  <Words>1353</Words>
  <Characters>7715</Characters>
  <Application>Microsoft Macintosh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Høgskolen i Oslo</Company>
  <LinksUpToDate>false</LinksUpToDate>
  <CharactersWithSpaces>9050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Alcocer Peñas</dc:creator>
  <cp:keywords/>
  <dc:description/>
  <cp:lastModifiedBy>Alex Alcocer</cp:lastModifiedBy>
  <cp:revision>4</cp:revision>
  <cp:lastPrinted>2016-08-16T09:19:00Z</cp:lastPrinted>
  <dcterms:created xsi:type="dcterms:W3CDTF">2016-09-18T19:29:00Z</dcterms:created>
  <dcterms:modified xsi:type="dcterms:W3CDTF">2016-09-18T19:35:00Z</dcterms:modified>
</cp:coreProperties>
</file>